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5096E" w14:textId="0C4DAEDE" w:rsidR="00EB263C" w:rsidRPr="001C66AD" w:rsidRDefault="00D97D5F" w:rsidP="00D97D5F">
      <w:pPr>
        <w:pStyle w:val="Date"/>
        <w:jc w:val="both"/>
      </w:pPr>
      <w:r>
        <w:t>16</w:t>
      </w:r>
      <w:sdt>
        <w:sdtPr>
          <w:id w:val="1001014073"/>
          <w:placeholder>
            <w:docPart w:val="6ECDF87FEF147D4DA250116682E3A54E"/>
          </w:placeholder>
          <w15:appearance w15:val="hidden"/>
        </w:sdtPr>
        <w:sdtEndPr/>
        <w:sdtContent>
          <w:r w:rsidR="0095113B">
            <w:t xml:space="preserve"> </w:t>
          </w:r>
          <w:r>
            <w:t>October</w:t>
          </w:r>
          <w:r w:rsidR="0095113B">
            <w:t xml:space="preserve"> 2016</w:t>
          </w:r>
        </w:sdtContent>
      </w:sdt>
    </w:p>
    <w:p w14:paraId="33177663" w14:textId="5AC67EDC" w:rsidR="0095113B" w:rsidRPr="0095113B" w:rsidRDefault="00D97D5F" w:rsidP="00D97D5F">
      <w:pPr>
        <w:pStyle w:val="Salutation"/>
        <w:jc w:val="both"/>
      </w:pPr>
      <w:r w:rsidRPr="00D97D5F">
        <w:t>Digitalisation with SAP Solution Manager</w:t>
      </w:r>
    </w:p>
    <w:p w14:paraId="7CB52542"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b/>
          <w:bCs/>
          <w:sz w:val="22"/>
          <w:szCs w:val="22"/>
        </w:rPr>
        <w:t>SAP Solution Manager</w:t>
      </w:r>
      <w:r>
        <w:rPr>
          <w:rFonts w:ascii="Calibri" w:hAnsi="Calibri"/>
          <w:sz w:val="22"/>
          <w:szCs w:val="22"/>
        </w:rPr>
        <w:t xml:space="preserve"> helps you maintain all enterprise applications – even </w:t>
      </w:r>
      <w:r>
        <w:rPr>
          <w:rFonts w:ascii="Calibri" w:hAnsi="Calibri"/>
          <w:b/>
          <w:bCs/>
          <w:sz w:val="22"/>
          <w:szCs w:val="22"/>
        </w:rPr>
        <w:t>non-SAP</w:t>
      </w:r>
      <w:r>
        <w:rPr>
          <w:rFonts w:ascii="Calibri" w:hAnsi="Calibri"/>
          <w:sz w:val="22"/>
          <w:szCs w:val="22"/>
        </w:rPr>
        <w:t xml:space="preserve"> software – while supporting business innovation. SAP Solution Manager 7.2 powers implementation and eases </w:t>
      </w:r>
      <w:r>
        <w:rPr>
          <w:rFonts w:ascii="Calibri" w:hAnsi="Calibri"/>
          <w:b/>
          <w:bCs/>
          <w:sz w:val="22"/>
          <w:szCs w:val="22"/>
        </w:rPr>
        <w:t>communication</w:t>
      </w:r>
      <w:r>
        <w:rPr>
          <w:rFonts w:ascii="Calibri" w:hAnsi="Calibri"/>
          <w:sz w:val="22"/>
          <w:szCs w:val="22"/>
        </w:rPr>
        <w:t xml:space="preserve"> with the business and it continues to focus on operations and on IT. SAP Solution Manager addresses your entire IT environment. Based on the SAP Enterprise Support contract, it includes a comprehensive set of</w:t>
      </w:r>
      <w:r>
        <w:rPr>
          <w:rFonts w:ascii="Calibri" w:hAnsi="Calibri"/>
          <w:b/>
          <w:bCs/>
          <w:sz w:val="22"/>
          <w:szCs w:val="22"/>
        </w:rPr>
        <w:t xml:space="preserve"> processes, tools, services</w:t>
      </w:r>
      <w:r>
        <w:rPr>
          <w:rFonts w:ascii="Calibri" w:hAnsi="Calibri"/>
          <w:sz w:val="22"/>
          <w:szCs w:val="22"/>
        </w:rPr>
        <w:t>, and an organizational model to manage SAP and non-SAP solutions throughout the complete application lifecycle.</w:t>
      </w:r>
    </w:p>
    <w:p w14:paraId="4C6350E8"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xml:space="preserve"> </w:t>
      </w:r>
    </w:p>
    <w:p w14:paraId="1923BEE8" w14:textId="1C42C6CE" w:rsidR="00D97D5F" w:rsidRDefault="00D97D5F" w:rsidP="00D97D5F">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"/var/folders/60/r3ky07kn1jb_fnb6tccsyzlm0000gn/T/com.microsoft.Word/WebArchiveCopyPasteTempFiles/cidD69EC063-DBE8-4242-BB5B-34E50C174385.png" \* MERGEFORMATINET </w:instrText>
      </w:r>
      <w:r>
        <w:rPr>
          <w:rFonts w:ascii="Calibri" w:hAnsi="Calibri"/>
          <w:sz w:val="22"/>
          <w:szCs w:val="22"/>
          <w:lang w:val="en-US"/>
        </w:rPr>
        <w:fldChar w:fldCharType="separate"/>
      </w:r>
      <w:r>
        <w:rPr>
          <w:rFonts w:ascii="Calibri" w:hAnsi="Calibri"/>
          <w:noProof/>
          <w:sz w:val="22"/>
          <w:szCs w:val="22"/>
        </w:rPr>
        <w:drawing>
          <wp:inline distT="0" distB="0" distL="0" distR="0" wp14:anchorId="39B83943" wp14:editId="3F1824A6">
            <wp:extent cx="6096000" cy="3759200"/>
            <wp:effectExtent l="0" t="0" r="0" b="0"/>
            <wp:docPr id="5" name="Picture 5" descr="Machine generated alternative text:&#10;One Process Landscape &#10;for Business and IT &#10;Launchpad, Apps &#10;and Dashboards &#10;DIGITAL &#10;BUSINESS &#10;SAP S/4HANA &#10;and SAP customer &#10;solutions &#10;SAP HAN B &#10;SAP Solution Manager &#10;on SAP HANA &#10;Transparent &#10;requirenents to deploy &#10;On-Pra•rise, Hybrid &#10;and Cloud Solu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One Process Landscape &#10;for Business and IT &#10;Launchpad, Apps &#10;and Dashboards &#10;DIGITAL &#10;BUSINESS &#10;SAP S/4HANA &#10;and SAP customer &#10;solutions &#10;SAP HAN B &#10;SAP Solution Manager &#10;on SAP HANA &#10;Transparent &#10;requirenents to deploy &#10;On-Pra•rise, Hybrid &#10;and Cloud Solution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759200"/>
                    </a:xfrm>
                    <a:prstGeom prst="rect">
                      <a:avLst/>
                    </a:prstGeom>
                    <a:noFill/>
                    <a:ln>
                      <a:noFill/>
                    </a:ln>
                  </pic:spPr>
                </pic:pic>
              </a:graphicData>
            </a:graphic>
          </wp:inline>
        </w:drawing>
      </w:r>
      <w:r>
        <w:rPr>
          <w:rFonts w:ascii="Calibri" w:hAnsi="Calibri"/>
          <w:sz w:val="22"/>
          <w:szCs w:val="22"/>
          <w:lang w:val="en-US"/>
        </w:rPr>
        <w:fldChar w:fldCharType="end"/>
      </w:r>
    </w:p>
    <w:p w14:paraId="0B5F8FF8"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w:t>
      </w:r>
    </w:p>
    <w:p w14:paraId="6C22CDB8"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xml:space="preserve">SAP Solution Manager is our standard for delivering innovation and to fostering the customer digital transformation. As said, everything is in SAP Solution Manager as a supportability </w:t>
      </w:r>
      <w:r>
        <w:rPr>
          <w:rFonts w:ascii="Calibri" w:hAnsi="Calibri"/>
          <w:b/>
          <w:bCs/>
          <w:sz w:val="22"/>
          <w:szCs w:val="22"/>
        </w:rPr>
        <w:t>platform</w:t>
      </w:r>
      <w:r>
        <w:rPr>
          <w:rFonts w:ascii="Calibri" w:hAnsi="Calibri"/>
          <w:sz w:val="22"/>
          <w:szCs w:val="22"/>
        </w:rPr>
        <w:t xml:space="preserve"> for the complete </w:t>
      </w:r>
      <w:r>
        <w:rPr>
          <w:rFonts w:ascii="Calibri" w:hAnsi="Calibri"/>
          <w:b/>
          <w:bCs/>
          <w:sz w:val="22"/>
          <w:szCs w:val="22"/>
        </w:rPr>
        <w:t>software development lifecycle</w:t>
      </w:r>
      <w:r>
        <w:rPr>
          <w:rFonts w:ascii="Calibri" w:hAnsi="Calibri"/>
          <w:sz w:val="22"/>
          <w:szCs w:val="22"/>
        </w:rPr>
        <w:t xml:space="preserve">. The </w:t>
      </w:r>
      <w:r>
        <w:rPr>
          <w:rFonts w:ascii="Calibri" w:hAnsi="Calibri"/>
          <w:b/>
          <w:bCs/>
          <w:sz w:val="22"/>
          <w:szCs w:val="22"/>
        </w:rPr>
        <w:t>Single Source of Truth</w:t>
      </w:r>
      <w:r>
        <w:rPr>
          <w:rFonts w:ascii="Calibri" w:hAnsi="Calibri"/>
          <w:sz w:val="22"/>
          <w:szCs w:val="22"/>
        </w:rPr>
        <w:t xml:space="preserve"> for business processes and applications gives </w:t>
      </w:r>
      <w:r>
        <w:rPr>
          <w:rFonts w:ascii="Calibri" w:hAnsi="Calibri"/>
          <w:b/>
          <w:bCs/>
          <w:sz w:val="22"/>
          <w:szCs w:val="22"/>
        </w:rPr>
        <w:t>transparency</w:t>
      </w:r>
      <w:r>
        <w:rPr>
          <w:rFonts w:ascii="Calibri" w:hAnsi="Calibri"/>
          <w:sz w:val="22"/>
          <w:szCs w:val="22"/>
        </w:rPr>
        <w:t xml:space="preserve"> into Solution Readiness through:</w:t>
      </w:r>
    </w:p>
    <w:p w14:paraId="0E3B07A1" w14:textId="77777777" w:rsidR="00D97D5F" w:rsidRDefault="00D97D5F" w:rsidP="00D97D5F">
      <w:pPr>
        <w:numPr>
          <w:ilvl w:val="0"/>
          <w:numId w:val="29"/>
        </w:numPr>
        <w:spacing w:after="0" w:line="240" w:lineRule="auto"/>
        <w:ind w:left="540" w:right="0"/>
        <w:jc w:val="both"/>
        <w:textAlignment w:val="center"/>
        <w:rPr>
          <w:rFonts w:ascii="Calibri" w:hAnsi="Calibri"/>
          <w:sz w:val="22"/>
          <w:szCs w:val="22"/>
        </w:rPr>
      </w:pPr>
      <w:r>
        <w:rPr>
          <w:rFonts w:ascii="Calibri" w:hAnsi="Calibri"/>
          <w:sz w:val="22"/>
          <w:szCs w:val="22"/>
        </w:rPr>
        <w:t xml:space="preserve">automated work, automated test planning, transport management and reporting, </w:t>
      </w:r>
    </w:p>
    <w:p w14:paraId="09A061AA" w14:textId="77777777" w:rsidR="00D97D5F" w:rsidRDefault="00D97D5F" w:rsidP="00D97D5F">
      <w:pPr>
        <w:numPr>
          <w:ilvl w:val="0"/>
          <w:numId w:val="29"/>
        </w:numPr>
        <w:spacing w:after="0" w:line="240" w:lineRule="auto"/>
        <w:ind w:left="540" w:right="0"/>
        <w:jc w:val="both"/>
        <w:textAlignment w:val="center"/>
        <w:rPr>
          <w:rFonts w:ascii="Calibri" w:hAnsi="Calibri"/>
          <w:sz w:val="22"/>
          <w:szCs w:val="22"/>
        </w:rPr>
      </w:pPr>
      <w:r>
        <w:rPr>
          <w:rFonts w:ascii="Calibri" w:hAnsi="Calibri"/>
          <w:sz w:val="22"/>
          <w:szCs w:val="22"/>
        </w:rPr>
        <w:t>controlling the scope of the change management process: it makes visible which requirements are added at which project phase,</w:t>
      </w:r>
    </w:p>
    <w:p w14:paraId="68CF76BF" w14:textId="77777777" w:rsidR="00D97D5F" w:rsidRDefault="00D97D5F" w:rsidP="00D97D5F">
      <w:pPr>
        <w:numPr>
          <w:ilvl w:val="0"/>
          <w:numId w:val="29"/>
        </w:numPr>
        <w:spacing w:after="0" w:line="240" w:lineRule="auto"/>
        <w:ind w:left="540" w:right="0"/>
        <w:jc w:val="both"/>
        <w:textAlignment w:val="center"/>
        <w:rPr>
          <w:rFonts w:ascii="Calibri" w:hAnsi="Calibri"/>
          <w:sz w:val="22"/>
          <w:szCs w:val="22"/>
        </w:rPr>
      </w:pPr>
      <w:r>
        <w:rPr>
          <w:rFonts w:ascii="Calibri" w:hAnsi="Calibri"/>
          <w:sz w:val="22"/>
          <w:szCs w:val="22"/>
        </w:rPr>
        <w:lastRenderedPageBreak/>
        <w:t>tracing and tracking the requirements down to work packages, testing and transports,</w:t>
      </w:r>
    </w:p>
    <w:p w14:paraId="7A0B5BDE" w14:textId="77777777" w:rsidR="00D97D5F" w:rsidRDefault="00D97D5F" w:rsidP="00D97D5F">
      <w:pPr>
        <w:numPr>
          <w:ilvl w:val="0"/>
          <w:numId w:val="29"/>
        </w:numPr>
        <w:spacing w:after="0" w:line="240" w:lineRule="auto"/>
        <w:ind w:left="540" w:right="0"/>
        <w:jc w:val="both"/>
        <w:textAlignment w:val="center"/>
        <w:rPr>
          <w:rFonts w:ascii="Calibri" w:hAnsi="Calibri"/>
          <w:sz w:val="22"/>
          <w:szCs w:val="22"/>
        </w:rPr>
      </w:pPr>
      <w:r>
        <w:rPr>
          <w:rFonts w:ascii="Calibri" w:hAnsi="Calibri"/>
          <w:sz w:val="22"/>
          <w:szCs w:val="22"/>
        </w:rPr>
        <w:t>supporting agile development methodology with constant business feedbacks in waves and sprints,</w:t>
      </w:r>
    </w:p>
    <w:p w14:paraId="20D055BA" w14:textId="77777777" w:rsidR="00D97D5F" w:rsidRPr="00AB1B67" w:rsidRDefault="00D97D5F" w:rsidP="00AB1B67">
      <w:pPr>
        <w:numPr>
          <w:ilvl w:val="0"/>
          <w:numId w:val="29"/>
        </w:numPr>
        <w:spacing w:after="0" w:line="240" w:lineRule="auto"/>
        <w:ind w:left="540" w:right="0"/>
        <w:jc w:val="both"/>
        <w:textAlignment w:val="center"/>
        <w:rPr>
          <w:rFonts w:ascii="Calibri" w:hAnsi="Calibri"/>
          <w:sz w:val="22"/>
          <w:szCs w:val="22"/>
        </w:rPr>
      </w:pPr>
      <w:r w:rsidRPr="00AB1B67">
        <w:rPr>
          <w:rFonts w:ascii="Calibri" w:hAnsi="Calibri"/>
          <w:sz w:val="22"/>
          <w:szCs w:val="22"/>
        </w:rPr>
        <w:t xml:space="preserve">project members work in simple user interfaces based on SAP UI5 and SAP Fiori apps which are </w:t>
      </w:r>
      <w:bookmarkStart w:id="0" w:name="_GoBack"/>
      <w:bookmarkEnd w:id="0"/>
      <w:r w:rsidRPr="00AB1B67">
        <w:rPr>
          <w:rFonts w:ascii="Calibri" w:hAnsi="Calibri"/>
          <w:sz w:val="22"/>
          <w:szCs w:val="22"/>
        </w:rPr>
        <w:t>super easy to use (and beautiful),</w:t>
      </w:r>
    </w:p>
    <w:p w14:paraId="737580A2" w14:textId="77777777" w:rsidR="00D97D5F" w:rsidRDefault="00D97D5F" w:rsidP="00D97D5F">
      <w:pPr>
        <w:numPr>
          <w:ilvl w:val="0"/>
          <w:numId w:val="29"/>
        </w:numPr>
        <w:spacing w:after="0" w:line="240" w:lineRule="auto"/>
        <w:ind w:left="540" w:right="0"/>
        <w:jc w:val="both"/>
        <w:textAlignment w:val="center"/>
        <w:rPr>
          <w:rFonts w:ascii="Calibri" w:hAnsi="Calibri"/>
          <w:sz w:val="22"/>
          <w:szCs w:val="22"/>
        </w:rPr>
      </w:pPr>
      <w:r>
        <w:rPr>
          <w:rFonts w:ascii="Calibri" w:hAnsi="Calibri"/>
          <w:sz w:val="22"/>
          <w:szCs w:val="22"/>
        </w:rPr>
        <w:t>integrated with SAP Cloud solutions i.e. SuccessFactors, Ariba, SAP Cloud Platform,</w:t>
      </w:r>
    </w:p>
    <w:p w14:paraId="7DD4AC4D" w14:textId="77777777" w:rsidR="00D97D5F" w:rsidRDefault="00D97D5F" w:rsidP="00D97D5F">
      <w:pPr>
        <w:numPr>
          <w:ilvl w:val="0"/>
          <w:numId w:val="29"/>
        </w:numPr>
        <w:spacing w:after="0" w:line="240" w:lineRule="auto"/>
        <w:ind w:left="540" w:right="0"/>
        <w:jc w:val="both"/>
        <w:textAlignment w:val="center"/>
        <w:rPr>
          <w:rFonts w:ascii="Calibri" w:hAnsi="Calibri"/>
          <w:sz w:val="22"/>
          <w:szCs w:val="22"/>
        </w:rPr>
      </w:pPr>
      <w:r>
        <w:rPr>
          <w:rFonts w:ascii="Calibri" w:hAnsi="Calibri"/>
          <w:sz w:val="22"/>
          <w:szCs w:val="22"/>
        </w:rPr>
        <w:t>managing collaboration on site, with SAP Mission Control Centre (MCC) and remote factories.</w:t>
      </w:r>
    </w:p>
    <w:p w14:paraId="62E30413"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w:t>
      </w:r>
    </w:p>
    <w:p w14:paraId="3A2041B7"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xml:space="preserve">As the product delivery timeframe is shortened, </w:t>
      </w:r>
      <w:r>
        <w:rPr>
          <w:rFonts w:ascii="Calibri" w:hAnsi="Calibri"/>
          <w:b/>
          <w:bCs/>
          <w:sz w:val="22"/>
          <w:szCs w:val="22"/>
        </w:rPr>
        <w:t>digital transformation</w:t>
      </w:r>
      <w:r>
        <w:rPr>
          <w:rFonts w:ascii="Calibri" w:hAnsi="Calibri"/>
          <w:sz w:val="22"/>
          <w:szCs w:val="22"/>
        </w:rPr>
        <w:t xml:space="preserve"> is really about looking at the business in its entirety, so the real work is in bringing it all together and the creation of smaller, more agile and often more global cross-functional teams to build a broader scope, a global community and collaboration across the business, and you may introduce new ways of working to speed development on digital projects and to link </w:t>
      </w:r>
      <w:r>
        <w:rPr>
          <w:rFonts w:ascii="Calibri" w:hAnsi="Calibri"/>
          <w:b/>
          <w:bCs/>
          <w:sz w:val="22"/>
          <w:szCs w:val="22"/>
        </w:rPr>
        <w:t>everything</w:t>
      </w:r>
      <w:r>
        <w:rPr>
          <w:rFonts w:ascii="Calibri" w:hAnsi="Calibri"/>
          <w:sz w:val="22"/>
          <w:szCs w:val="22"/>
        </w:rPr>
        <w:t xml:space="preserve"> to the overall </w:t>
      </w:r>
      <w:r>
        <w:rPr>
          <w:rFonts w:ascii="Calibri" w:hAnsi="Calibri"/>
          <w:b/>
          <w:bCs/>
          <w:sz w:val="22"/>
          <w:szCs w:val="22"/>
        </w:rPr>
        <w:t>business strategy</w:t>
      </w:r>
      <w:r>
        <w:rPr>
          <w:rFonts w:ascii="Calibri" w:hAnsi="Calibri"/>
          <w:sz w:val="22"/>
          <w:szCs w:val="22"/>
        </w:rPr>
        <w:t xml:space="preserve">. </w:t>
      </w:r>
    </w:p>
    <w:p w14:paraId="0285EA24"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w:t>
      </w:r>
    </w:p>
    <w:p w14:paraId="667426B1" w14:textId="73256869" w:rsidR="00D97D5F" w:rsidRDefault="00D97D5F" w:rsidP="00D97D5F">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fldChar w:fldCharType="begin"/>
      </w:r>
      <w:r>
        <w:rPr>
          <w:rFonts w:ascii="Calibri" w:hAnsi="Calibri"/>
          <w:sz w:val="22"/>
          <w:szCs w:val="22"/>
          <w:lang w:val="en-US"/>
        </w:rPr>
        <w:instrText xml:space="preserve"> INCLUDEPICTURE "/var/folders/60/r3ky07kn1jb_fnb6tccsyzlm0000gn/T/com.microsoft.Word/WebArchiveCopyPasteTempFiles/cid57C6AE3C-8D58-7643-862F-0BC5224214F0.png" \* MERGEFORMATINET </w:instrText>
      </w:r>
      <w:r>
        <w:rPr>
          <w:rFonts w:ascii="Calibri" w:hAnsi="Calibri"/>
          <w:sz w:val="22"/>
          <w:szCs w:val="22"/>
          <w:lang w:val="en-US"/>
        </w:rPr>
        <w:fldChar w:fldCharType="separate"/>
      </w:r>
      <w:r>
        <w:rPr>
          <w:rFonts w:ascii="Calibri" w:hAnsi="Calibri"/>
          <w:noProof/>
          <w:sz w:val="22"/>
          <w:szCs w:val="22"/>
        </w:rPr>
        <w:drawing>
          <wp:inline distT="0" distB="0" distL="0" distR="0" wp14:anchorId="6B79902F" wp14:editId="048CF056">
            <wp:extent cx="5853816" cy="2310167"/>
            <wp:effectExtent l="0" t="0" r="0" b="1270"/>
            <wp:docPr id="2" name="Picture 2" descr="Machine generated alternative text:&#10;Communicate &#10;All users understand &#10;how the business operates &#10;Run &#10;Continuous in-provernent &#10;based on real usage &#10;Design &#10;To-be processes &amp; &#10;requirements &#10;Digital &#10;Transformation &#10;Build &#10;Agile requirenents &#10;fulfi Il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Communicate &#10;All users understand &#10;how the business operates &#10;Run &#10;Continuous in-provernent &#10;based on real usage &#10;Design &#10;To-be processes &amp; &#10;requirements &#10;Digital &#10;Transformation &#10;Build &#10;Agile requirenents &#10;fulfi Ilment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8448" cy="2311995"/>
                    </a:xfrm>
                    <a:prstGeom prst="rect">
                      <a:avLst/>
                    </a:prstGeom>
                    <a:noFill/>
                    <a:ln>
                      <a:noFill/>
                    </a:ln>
                  </pic:spPr>
                </pic:pic>
              </a:graphicData>
            </a:graphic>
          </wp:inline>
        </w:drawing>
      </w:r>
      <w:r>
        <w:rPr>
          <w:rFonts w:ascii="Calibri" w:hAnsi="Calibri"/>
          <w:sz w:val="22"/>
          <w:szCs w:val="22"/>
          <w:lang w:val="en-US"/>
        </w:rPr>
        <w:fldChar w:fldCharType="end"/>
      </w:r>
    </w:p>
    <w:p w14:paraId="10FD3650"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w:t>
      </w:r>
    </w:p>
    <w:p w14:paraId="5D1955A8"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xml:space="preserve">Digital transformation involves </w:t>
      </w:r>
      <w:r>
        <w:rPr>
          <w:rFonts w:ascii="Calibri" w:hAnsi="Calibri"/>
          <w:b/>
          <w:bCs/>
          <w:sz w:val="22"/>
          <w:szCs w:val="22"/>
        </w:rPr>
        <w:t>organisational and cultural</w:t>
      </w:r>
      <w:r>
        <w:rPr>
          <w:rFonts w:ascii="Calibri" w:hAnsi="Calibri"/>
          <w:sz w:val="22"/>
          <w:szCs w:val="22"/>
        </w:rPr>
        <w:t xml:space="preserve"> shifts where the leadership plays an important role as </w:t>
      </w:r>
      <w:r>
        <w:rPr>
          <w:rFonts w:ascii="Calibri" w:hAnsi="Calibri"/>
          <w:b/>
          <w:bCs/>
          <w:sz w:val="22"/>
          <w:szCs w:val="22"/>
        </w:rPr>
        <w:t>change manager</w:t>
      </w:r>
      <w:r>
        <w:rPr>
          <w:rFonts w:ascii="Calibri" w:hAnsi="Calibri"/>
          <w:sz w:val="22"/>
          <w:szCs w:val="22"/>
        </w:rPr>
        <w:t xml:space="preserve">, which is a particular issue when you realise the shortage of digital and software engineering skills. But it is why it is proving so challenging to adapt the business and IT of new processes, tools and services. To cope with the swift pace of change required in an increasingly </w:t>
      </w:r>
      <w:r>
        <w:rPr>
          <w:rFonts w:ascii="Calibri" w:hAnsi="Calibri"/>
          <w:b/>
          <w:bCs/>
          <w:sz w:val="22"/>
          <w:szCs w:val="22"/>
        </w:rPr>
        <w:t>digital world</w:t>
      </w:r>
      <w:r>
        <w:rPr>
          <w:rFonts w:ascii="Calibri" w:hAnsi="Calibri"/>
          <w:sz w:val="22"/>
          <w:szCs w:val="22"/>
        </w:rPr>
        <w:t xml:space="preserve">, the IT department has also made changes to its own working practices. The technical team must be integrated with the digital team, the entire group employ agile development methods to fill out </w:t>
      </w:r>
      <w:r>
        <w:rPr>
          <w:rFonts w:ascii="Calibri" w:hAnsi="Calibri"/>
          <w:b/>
          <w:bCs/>
          <w:sz w:val="22"/>
          <w:szCs w:val="22"/>
        </w:rPr>
        <w:t>requirements, build, test and deploy changes as quickly as possible</w:t>
      </w:r>
      <w:r>
        <w:rPr>
          <w:rFonts w:ascii="Calibri" w:hAnsi="Calibri"/>
          <w:sz w:val="22"/>
          <w:szCs w:val="22"/>
        </w:rPr>
        <w:t xml:space="preserve">, especially in relation to applications and processes dealing with the customer journey. SAP Solution Manager has been demonstrated this art of the possible. So there is an element of education and knowledge-sharing – what we have to do is show them some real examples of where other organisations have succeeded so that people can really understand the potential. It has taken us a long time for SAP to provide a platform they need to serve their customers </w:t>
      </w:r>
      <w:r>
        <w:rPr>
          <w:rFonts w:ascii="Calibri" w:hAnsi="Calibri"/>
          <w:b/>
          <w:bCs/>
          <w:sz w:val="22"/>
          <w:szCs w:val="22"/>
        </w:rPr>
        <w:t>digitalisation</w:t>
      </w:r>
      <w:r>
        <w:rPr>
          <w:rFonts w:ascii="Calibri" w:hAnsi="Calibri"/>
          <w:sz w:val="22"/>
          <w:szCs w:val="22"/>
        </w:rPr>
        <w:t xml:space="preserve">. Therefore, organisation and culture are key topics to successful digitalisation, and SAP Solution Manager is the perfect tool to manage </w:t>
      </w:r>
      <w:r>
        <w:rPr>
          <w:rFonts w:ascii="Calibri" w:hAnsi="Calibri"/>
          <w:b/>
          <w:bCs/>
          <w:sz w:val="22"/>
          <w:szCs w:val="22"/>
        </w:rPr>
        <w:t>transformational engagements</w:t>
      </w:r>
      <w:r>
        <w:rPr>
          <w:rFonts w:ascii="Calibri" w:hAnsi="Calibri"/>
          <w:sz w:val="22"/>
          <w:szCs w:val="22"/>
        </w:rPr>
        <w:t>. Do you want to learn more? Contact us.</w:t>
      </w:r>
    </w:p>
    <w:p w14:paraId="2FF7E985"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w:t>
      </w:r>
    </w:p>
    <w:p w14:paraId="54C664D6" w14:textId="7A1A7F38" w:rsidR="00D97D5F" w:rsidRDefault="00D97D5F" w:rsidP="00D97D5F">
      <w:pPr>
        <w:pStyle w:val="NormalWeb"/>
        <w:spacing w:before="0" w:beforeAutospacing="0" w:after="0" w:afterAutospacing="0"/>
        <w:jc w:val="both"/>
        <w:rPr>
          <w:rFonts w:ascii="Calibri" w:hAnsi="Calibri"/>
          <w:sz w:val="22"/>
          <w:szCs w:val="22"/>
          <w:lang w:val="en-US"/>
        </w:rPr>
      </w:pPr>
      <w:r>
        <w:rPr>
          <w:rFonts w:ascii="Calibri" w:hAnsi="Calibri"/>
          <w:sz w:val="22"/>
          <w:szCs w:val="22"/>
          <w:lang w:val="en-US"/>
        </w:rPr>
        <w:lastRenderedPageBreak/>
        <w:fldChar w:fldCharType="begin"/>
      </w:r>
      <w:r>
        <w:rPr>
          <w:rFonts w:ascii="Calibri" w:hAnsi="Calibri"/>
          <w:sz w:val="22"/>
          <w:szCs w:val="22"/>
          <w:lang w:val="en-US"/>
        </w:rPr>
        <w:instrText xml:space="preserve"> INCLUDEPICTURE "/var/folders/60/r3ky07kn1jb_fnb6tccsyzlm0000gn/T/com.microsoft.Word/WebArchiveCopyPasteTempFiles/cid71601B7B-93A3-FD4D-9CC1-5819E223FEE6.png" \* MERGEFORMATINET </w:instrText>
      </w:r>
      <w:r>
        <w:rPr>
          <w:rFonts w:ascii="Calibri" w:hAnsi="Calibri"/>
          <w:sz w:val="22"/>
          <w:szCs w:val="22"/>
          <w:lang w:val="en-US"/>
        </w:rPr>
        <w:fldChar w:fldCharType="separate"/>
      </w:r>
      <w:r>
        <w:rPr>
          <w:rFonts w:ascii="Calibri" w:hAnsi="Calibri"/>
          <w:noProof/>
          <w:sz w:val="22"/>
          <w:szCs w:val="22"/>
        </w:rPr>
        <w:drawing>
          <wp:inline distT="0" distB="0" distL="0" distR="0" wp14:anchorId="319D5AE7" wp14:editId="2A4563F9">
            <wp:extent cx="6104390" cy="2353945"/>
            <wp:effectExtent l="0" t="0" r="4445" b="0"/>
            <wp:docPr id="1" name="Picture 1" descr="Machine generated alternative text:&#10;Request &#10;Business &#10;Approve &#10;IT &#10;Design &#10;Build &#10;Test &#10;Process &#10;Management &#10;Change &#10;Management &#10;Test &#10;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Request &#10;Business &#10;Approve &#10;IT &#10;Design &#10;Build &#10;Test &#10;Process &#10;Management &#10;Change &#10;Management &#10;Test &#10;Management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6093" cy="2354602"/>
                    </a:xfrm>
                    <a:prstGeom prst="rect">
                      <a:avLst/>
                    </a:prstGeom>
                    <a:noFill/>
                    <a:ln>
                      <a:noFill/>
                    </a:ln>
                  </pic:spPr>
                </pic:pic>
              </a:graphicData>
            </a:graphic>
          </wp:inline>
        </w:drawing>
      </w:r>
      <w:r>
        <w:rPr>
          <w:rFonts w:ascii="Calibri" w:hAnsi="Calibri"/>
          <w:sz w:val="22"/>
          <w:szCs w:val="22"/>
          <w:lang w:val="en-US"/>
        </w:rPr>
        <w:fldChar w:fldCharType="end"/>
      </w:r>
    </w:p>
    <w:p w14:paraId="5A17578F" w14:textId="77777777" w:rsid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w:t>
      </w:r>
    </w:p>
    <w:p w14:paraId="2914B484" w14:textId="61985C80" w:rsidR="0095113B" w:rsidRPr="00D97D5F" w:rsidRDefault="00D97D5F" w:rsidP="00D97D5F">
      <w:pPr>
        <w:pStyle w:val="NormalWeb"/>
        <w:spacing w:before="0" w:beforeAutospacing="0" w:after="0" w:afterAutospacing="0"/>
        <w:jc w:val="both"/>
        <w:rPr>
          <w:rFonts w:ascii="Calibri" w:hAnsi="Calibri"/>
          <w:sz w:val="22"/>
          <w:szCs w:val="22"/>
        </w:rPr>
      </w:pPr>
      <w:r>
        <w:rPr>
          <w:rFonts w:ascii="Calibri" w:hAnsi="Calibri"/>
          <w:sz w:val="22"/>
          <w:szCs w:val="22"/>
        </w:rPr>
        <w:t xml:space="preserve">Read more how SAP Solution 7.2 has evolved to support the </w:t>
      </w:r>
      <w:r>
        <w:rPr>
          <w:rFonts w:ascii="Calibri" w:hAnsi="Calibri"/>
          <w:b/>
          <w:bCs/>
          <w:sz w:val="22"/>
          <w:szCs w:val="22"/>
        </w:rPr>
        <w:t>digital economy</w:t>
      </w:r>
      <w:r>
        <w:rPr>
          <w:rFonts w:ascii="Calibri" w:hAnsi="Calibri"/>
          <w:sz w:val="22"/>
          <w:szCs w:val="22"/>
        </w:rPr>
        <w:t xml:space="preserve"> @</w:t>
      </w:r>
      <w:hyperlink r:id="rId13" w:history="1">
        <w:r>
          <w:rPr>
            <w:rStyle w:val="Hyperlink"/>
            <w:rFonts w:ascii="Calibri" w:hAnsi="Calibri"/>
            <w:sz w:val="22"/>
            <w:szCs w:val="22"/>
          </w:rPr>
          <w:t>Business of IT</w:t>
        </w:r>
      </w:hyperlink>
      <w:r>
        <w:rPr>
          <w:rFonts w:ascii="Calibri" w:hAnsi="Calibri"/>
          <w:sz w:val="22"/>
          <w:szCs w:val="22"/>
        </w:rPr>
        <w:t>.</w:t>
      </w:r>
    </w:p>
    <w:p w14:paraId="43B21CE8" w14:textId="77777777" w:rsidR="006A09CF" w:rsidRDefault="006A09CF" w:rsidP="00D97D5F">
      <w:pPr>
        <w:pStyle w:val="NormalWeb"/>
        <w:spacing w:before="0" w:beforeAutospacing="0" w:after="0" w:afterAutospacing="0"/>
        <w:jc w:val="both"/>
        <w:rPr>
          <w:rFonts w:ascii="Calibri" w:hAnsi="Calibri"/>
          <w:sz w:val="22"/>
          <w:szCs w:val="22"/>
        </w:rPr>
      </w:pPr>
    </w:p>
    <w:p w14:paraId="1A5DF204" w14:textId="79120761" w:rsidR="001C66AD" w:rsidRDefault="0095113B" w:rsidP="00D97D5F">
      <w:pPr>
        <w:pStyle w:val="NormalWeb"/>
        <w:spacing w:before="0" w:beforeAutospacing="0" w:after="0" w:afterAutospacing="0"/>
        <w:jc w:val="both"/>
        <w:rPr>
          <w:rFonts w:ascii="Calibri" w:hAnsi="Calibri"/>
          <w:sz w:val="22"/>
          <w:szCs w:val="22"/>
        </w:rPr>
      </w:pPr>
      <w:r>
        <w:rPr>
          <w:rFonts w:ascii="Calibri" w:hAnsi="Calibri"/>
          <w:sz w:val="22"/>
          <w:szCs w:val="22"/>
        </w:rPr>
        <w:t>--</w:t>
      </w:r>
    </w:p>
    <w:p w14:paraId="211A3090" w14:textId="77777777" w:rsidR="0095113B" w:rsidRPr="00EB263C" w:rsidRDefault="0095113B" w:rsidP="00D97D5F">
      <w:pPr>
        <w:pStyle w:val="Name"/>
        <w:jc w:val="both"/>
      </w:pPr>
      <w:r>
        <w:t>Jacques K. Maeda</w:t>
      </w:r>
    </w:p>
    <w:p w14:paraId="04C5C521" w14:textId="77777777" w:rsidR="0095113B" w:rsidRPr="0095113B" w:rsidRDefault="00AB1B67" w:rsidP="00D97D5F">
      <w:pPr>
        <w:pStyle w:val="Address"/>
        <w:jc w:val="both"/>
      </w:pPr>
      <w:hyperlink r:id="rId14" w:history="1">
        <w:r w:rsidR="0095113B" w:rsidRPr="007413B6">
          <w:rPr>
            <w:rStyle w:val="Hyperlink"/>
          </w:rPr>
          <w:t>www.linkedin.com/in/jkmaeda</w:t>
        </w:r>
      </w:hyperlink>
      <w:r w:rsidR="0095113B" w:rsidRPr="00EB263C">
        <w:t xml:space="preserve"> </w:t>
      </w:r>
    </w:p>
    <w:sectPr w:rsidR="0095113B" w:rsidRPr="0095113B" w:rsidSect="00AB1B67">
      <w:headerReference w:type="default" r:id="rId15"/>
      <w:headerReference w:type="first" r:id="rId16"/>
      <w:pgSz w:w="12240" w:h="15840" w:code="1"/>
      <w:pgMar w:top="1440" w:right="1080" w:bottom="1440" w:left="108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AD76C" w14:textId="77777777" w:rsidR="0095113B" w:rsidRDefault="0095113B" w:rsidP="001C66AD">
      <w:pPr>
        <w:spacing w:after="0" w:line="240" w:lineRule="auto"/>
      </w:pPr>
      <w:r>
        <w:separator/>
      </w:r>
    </w:p>
  </w:endnote>
  <w:endnote w:type="continuationSeparator" w:id="0">
    <w:p w14:paraId="2983888D" w14:textId="77777777" w:rsidR="0095113B" w:rsidRDefault="0095113B"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embedRegular r:id="rId1" w:fontKey="{A11613E3-64A7-49B9-92A9-6EFB7E9AA88C}"/>
    <w:embedBold r:id="rId2" w:fontKey="{5B048486-7B92-4509-B209-8EB41B1E121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6A258DD3-3EE0-4F24-B059-5CF154B92C71}"/>
  </w:font>
  <w:font w:name="Candara">
    <w:panose1 w:val="020E0502030303020204"/>
    <w:charset w:val="00"/>
    <w:family w:val="swiss"/>
    <w:pitch w:val="variable"/>
    <w:sig w:usb0="A00002EF" w:usb1="4000A44B" w:usb2="00000000" w:usb3="00000000" w:csb0="0000019F" w:csb1="00000000"/>
    <w:embedRegular r:id="rId4" w:fontKey="{08D8074F-D453-497B-8527-226D18057EF6}"/>
    <w:embedBold r:id="rId5" w:fontKey="{BBB29305-A52A-4984-9FC0-0B1E482A53C3}"/>
    <w:embedItalic r:id="rId6" w:fontKey="{1FEB33E1-F4B7-4DE0-BB7C-06C701FF3F9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9B28A" w14:textId="77777777" w:rsidR="0095113B" w:rsidRDefault="0095113B" w:rsidP="001C66AD">
      <w:pPr>
        <w:spacing w:after="0" w:line="240" w:lineRule="auto"/>
      </w:pPr>
      <w:r>
        <w:separator/>
      </w:r>
    </w:p>
  </w:footnote>
  <w:footnote w:type="continuationSeparator" w:id="0">
    <w:p w14:paraId="3A30DE93" w14:textId="77777777" w:rsidR="0095113B" w:rsidRDefault="0095113B"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B53BB" w14:textId="77777777" w:rsidR="00691944" w:rsidRDefault="00691944">
    <w:pPr>
      <w:pStyle w:val="Header"/>
    </w:pPr>
    <w:r>
      <mc:AlternateContent>
        <mc:Choice Requires="wpg">
          <w:drawing>
            <wp:anchor distT="0" distB="0" distL="114300" distR="114300" simplePos="0" relativeHeight="251678720" behindDoc="0" locked="0" layoutInCell="1" allowOverlap="1" wp14:anchorId="0FA13E98" wp14:editId="37EB045D">
              <wp:simplePos x="0" y="0"/>
              <wp:positionH relativeFrom="page">
                <wp:align>center</wp:align>
              </wp:positionH>
              <wp:positionV relativeFrom="page">
                <wp:align>top</wp:align>
              </wp:positionV>
              <wp:extent cx="7773324" cy="10065327"/>
              <wp:effectExtent l="0" t="0" r="18415" b="6985"/>
              <wp:wrapNone/>
              <wp:docPr id="2086" name="Group 2086"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a:extLst/>
                      </wpg:cNvPr>
                      <wpg:cNvGrpSpPr/>
                      <wpg:grpSpPr>
                        <a:xfrm>
                          <a:off x="0" y="0"/>
                          <a:ext cx="457200" cy="3562350"/>
                          <a:chOff x="0" y="0"/>
                          <a:chExt cx="457200" cy="3562350"/>
                        </a:xfrm>
                      </wpg:grpSpPr>
                      <wps:wsp>
                        <wps:cNvPr id="2088" name="Rectangle 2088">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a:extLst/>
                      </wpg:cNvPr>
                      <wpg:cNvGrpSpPr/>
                      <wpg:grpSpPr>
                        <a:xfrm>
                          <a:off x="3318164" y="9033164"/>
                          <a:ext cx="4455160" cy="1012254"/>
                          <a:chOff x="0" y="0"/>
                          <a:chExt cx="4455590" cy="1012738"/>
                        </a:xfrm>
                        <a:solidFill>
                          <a:schemeClr val="accent2"/>
                        </a:solidFill>
                      </wpg:grpSpPr>
                      <wps:wsp>
                        <wps:cNvPr id="2095"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0FA13E98" id="Group 2086" o:spid="_x0000_s1026" alt="Background design images"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">
              <v:group id="Group 1024" o:spid="_x0000_s1027"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mngjygAAAOI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">
                <v:rect id="Rectangle 2088" o:spid="_x0000_s1028"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" fillcolor="#e6e6e6 [3208]" stroked="f"/>
                <v:rect id="Rectangle 2089" o:spid="_x0000_s1029"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" fillcolor="#f9ad87 [3207]" stroked="f"/>
                <v:rect id="Rectangle 2090" o:spid="_x0000_s1030"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" fillcolor="#4cbabf [3205]" stroked="f"/>
              </v:group>
              <v:rect id="Rectangle 2091" o:spid="_x0000_s1031"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" fillcolor="#e6e6e6 [3208]" stroked="f"/>
              <v:rect id="Rectangle 2092" o:spid="_x0000_s1032"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" fillcolor="#f9ad87 [3207]" stroked="f"/>
              <v:rect id="Rectangle 2093" o:spid="_x0000_s1033"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" fillcolor="#4cbabf [3205]" stroked="f">
                <v:textbox>
                  <w:txbxContent>
                    <w:p w14:paraId="4139FAA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XCJ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">
                <v:shape id="Freeform 2112" o:spid="_x0000_s1035"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Pg6w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LOfwdyneAbn5BQAA//8DAFBLAQItABQABgAIAAAAIQDb4fbL7gAAAIUBAAATAAAA&#13;&#10;AAAAAAAAAAAAAAAAAABbQ29udGVudF9UeXBlc10ueG1sUEsBAi0AFAAGAAgAAAAhAFr0LFu/AAAA&#13;&#10;FQEAAAsAAAAAAAAAAAAAAAAAHwEAAF9yZWxzLy5yZWxzUEsBAi0AFAAGAAgAAAAhAFM+Dr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En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B98Se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ldG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JCV0ZD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C+p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E6TxZwuxTvgNz8AQAA//8DAFBLAQItABQABgAIAAAAIQDb4fbL7gAAAIUBAAATAAAA&#13;&#10;AAAAAAAAAAAAAAAAAABbQ29udGVudF9UeXBlc10ueG1sUEsBAi0AFAAGAAgAAAAhAFr0LFu/AAAA&#13;&#10;FQEAAAsAAAAAAAAAAAAAAAAAHwEAAF9yZWxzLy5yZWxzUEsBAi0AFAAGAAgAAAAhAA8L6nz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0/n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E6S57g71K8A3J9AwAA//8DAFBLAQItABQABgAIAAAAIQDb4fbL7gAAAIUBAAATAAAA&#13;&#10;AAAAAAAAAAAAAAAAAABbQ29udGVudF9UeXBlc10ueG1sUEsBAi0AFAAGAAgAAAAhAFr0LFu/AAAA&#13;&#10;FQEAAAsAAAAAAAAAAAAAAAAAHwEAAF9yZWxzLy5yZWxzUEsBAi0AFAAGAAgAAAAhAGBHT+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Nu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l5n8LEqiA3r7CwAA//8DAFBLAQItABQABgAIAAAAIQDb4fbL7gAAAIUBAAATAAAA&#13;&#10;AAAAAAAAAAAAAAAAAABbQ29udGVudF9UeXBlc10ueG1sUEsBAi0AFAAGAAgAAAAhAFr0LFu/AAAA&#13;&#10;FQEAAAsAAAAAAAAAAAAAAAAAHwEAAF9yZWxzLy5yZWxzUEsBAi0AFAAGAAgAAAAhABHY25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pWb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MoHnpXgH5PwBAAD//wMAUEsBAi0AFAAGAAgAAAAhANvh9svuAAAAhQEAABMAAAAA&#13;&#10;AAAAAAAAAAAAAAAAAFtDb250ZW50X1R5cGVzXS54bWxQSwECLQAUAAYACAAAACEAWvQsW78AAAAV&#13;&#10;AQAACwAAAAAAAAAAAAAAAAAfAQAAX3JlbHMvLnJlbHNQSwECLQAUAAYACAAAACEAPbKVm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TV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NE3h71K8A3L5CwAA//8DAFBLAQItABQABgAIAAAAIQDb4fbL7gAAAIUBAAATAAAA&#13;&#10;AAAAAAAAAAAAAAAAAABbQ29udGVudF9UeXBlc10ueG1sUEsBAi0AFAAGAAgAAAAhAFr0LFu/AAAA&#13;&#10;FQEAAAsAAAAAAAAAAAAAAAAAHwEAAF9yZWxzLy5yZWxzUEsBAi0AFAAGAAgAAAAhAAU75N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5E3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zeB+Kd4BOb8BAAD//wMAUEsBAi0AFAAGAAgAAAAhANvh9svuAAAAhQEAABMAAAAA&#13;&#10;AAAAAAAAAAAAAAAAAFtDb250ZW50X1R5cGVzXS54bWxQSwECLQAUAAYACAAAACEAWvQsW78AAAAV&#13;&#10;AQAACwAAAAAAAAAAAAAAAAAfAQAAX3JlbHMvLnJlbHNQSwECLQAUAAYACAAAACEAts+RN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d85ygAAAOIAAAAPAAAAZHJzL2Rvd25yZXYueG1sRI9Ba8JA&#13;&#10;FITvhf6H5Qm91U1SKB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Jql3z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EdNygAAAOIAAAAPAAAAZHJzL2Rvd25yZXYueG1sRI9Ba8JA&#13;&#10;FITvhf6H5Qm91U1CK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BVMR0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4vz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ZS4SoiQ6oLe/AAAA//8DAFBLAQItABQABgAIAAAAIQDb4fbL7gAAAIUBAAATAAAA&#13;&#10;AAAAAAAAAAAAAAAAAABbQ29udGVudF9UeXBlc10ueG1sUEsBAi0AFAAGAAgAAAAhAFr0LFu/AAAA&#13;&#10;FQEAAAsAAAAAAAAAAAAAAAAAHwEAAF9yZWxzLy5yZWxzUEsBAi0AFAAGAAgAAAAhAKQbi/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cX9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0S+F+Kd4BOb8BAAD//wMAUEsBAi0AFAAGAAgAAAAhANvh9svuAAAAhQEAABMAAAAA&#13;&#10;AAAAAAAAAAAAAAAAAFtDb250ZW50X1R5cGVzXS54bWxQSwECLQAUAAYACAAAACEAWvQsW78AAAAV&#13;&#10;AQAACwAAAAAAAAAAAAAAAAAfAQAAX3JlbHMvLnJlbHNQSwECLQAUAAYACAAAACEAiHHF/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87J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pNoPHpXgH5OoPAAD//wMAUEsBAi0AFAAGAAgAAAAhANvh9svuAAAAhQEAABMAAAAA&#13;&#10;AAAAAAAAAAAAAAAAAFtDb250ZW50X1R5cGVzXS54bWxQSwECLQAUAAYACAAAACEAWvQsW78AAAAV&#13;&#10;AQAACwAAAAAAAAAAAAAAAAAfAQAAX3JlbHMvLnJlbHNQSwECLQAUAAYACAAAACEA+VvOy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sla9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Rp9gl/l+IdkPMHAAAA//8DAFBLAQItABQABgAIAAAAIQDb4fbL7gAAAIUBAAATAAAA&#13;&#10;AAAAAAAAAAAAAAAAAABbQ29udGVudF9UeXBlc10ueG1sUEsBAi0AFAAGAAgAAAAhAFr0LFu/AAAA&#13;&#10;FQEAAAsAAAAAAAAAAAAAAAAAHwEAAF9yZWxzLy5yZWxzUEsBAi0AFAAGAAgAAAAhAHayVr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vOL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qpnuF5Kd0Bu/gAAAP//AwBQSwECLQAUAAYACAAAACEA2+H2y+4AAACFAQAAEwAAAAAA&#13;&#10;AAAAAAAAAAAAAAAAW0NvbnRlbnRfVHlwZXNdLnhtbFBLAQItABQABgAIAAAAIQBa9CxbvwAAABUB&#13;&#10;AAALAAAAAAAAAAAAAAAAAB8BAABfcmVscy8ucmVsc1BLAQItABQABgAIAAAAIQBhWvO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G38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moDv5fSHZD7HwAAAP//AwBQSwECLQAUAAYACAAAACEA2+H2y+4AAACFAQAAEwAAAAAA&#13;&#10;AAAAAAAAAAAAAAAAW0NvbnRlbnRfVHlwZXNdLnhtbFBLAQItABQABgAIAAAAIQBa9CxbvwAAABUB&#13;&#10;AAALAAAAAAAAAAAAAAAAAB8BAABfcmVscy8ucmVsc1BLAQItABQABgAIAAAAIQCRiG3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v0iyAAAAOIAAAAPAAAAZHJzL2Rvd25yZXYueG1sRI/BasMw&#13;&#10;EETvhf6D2EJvjRwVSn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Brav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2X7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0Bs9L8Q7I1T8AAAD//wMAUEsBAi0AFAAGAAgAAAAhANvh9svuAAAAhQEAABMAAAAA&#13;&#10;AAAAAAAAAAAAAAAAAFtDb250ZW50X1R5cGVzXS54bWxQSwECLQAUAAYACAAAACEAWvQsW78AAAAV&#13;&#10;AQAACwAAAAAAAAAAAAAAAAAfAQAAX3JlbHMvLnJlbHNQSwECLQAUAAYACAAAACEAnCdl+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9fuM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bpPIPHpXgH5PoPAAD//wMAUEsBAi0AFAAGAAgAAAAhANvh9svuAAAAhQEAABMAAAAA&#13;&#10;AAAAAAAAAAAAAAAAAFtDb250ZW50X1R5cGVzXS54bWxQSwECLQAUAAYACAAAACEAWvQsW78AAAAV&#13;&#10;AQAACwAAAAAAAAAAAAAAAAAfAQAAX3JlbHMvLnJlbHNQSwECLQAUAAYACAAAACEAbPX7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HV66yQAAAOIAAAAPAAAAZHJzL2Rvd25yZXYueG1sRI/BasMw&#13;&#10;EETvhf6D2EJvjRwX0u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ex1eu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zm9TyQAAAOIAAAAPAAAAZHJzL2Rvd25yZXYueG1sRI/BasMw&#13;&#10;EETvhf6D2EJvjRwX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Zc5vU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4hc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b8v4HYp3gG5uQIAAP//AwBQSwECLQAUAAYACAAAACEA2+H2y+4AAACFAQAAEwAAAAAA&#13;&#10;AAAAAAAAAAAAAAAAW0NvbnRlbnRfVHlwZXNdLnhtbFBLAQItABQABgAIAAAAIQBa9CxbvwAAABUB&#13;&#10;AAALAAAAAAAAAAAAAAAAAB8BAABfcmVscy8ucmVsc1BLAQItABQABgAIAAAAIQBMV4h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yBwu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1HW6X4h2Q6ysAAAD//wMAUEsBAi0AFAAGAAgAAAAhANvh9svuAAAAhQEAABMAAAAA&#13;&#10;AAAAAAAAAAAAAAAAAFtDb250ZW50X1R5cGVzXS54bWxQSwECLQAUAAYACAAAACEAWvQsW78AAAAV&#13;&#10;AQAACwAAAAAAAAAAAAAAAAAfAQAAX3JlbHMvLnJlbHNQSwECLQAUAAYACAAAACEAPcgcL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h4s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N0mcHvpXgH5OYHAAD//wMAUEsBAi0AFAAGAAgAAAAhANvh9svuAAAAhQEAABMAAAAA&#13;&#10;AAAAAAAAAAAAAAAAAFtDb250ZW50X1R5cGVzXS54bWxQSwECLQAUAAYACAAAACEAWvQsW78AAAAV&#13;&#10;AQAACwAAAAAAAAAAAAAAAAAfAQAAX3JlbHMvLnJlbHNQSwECLQAUAAYACAAAACEAsSoeL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Ype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9BP+L8U7IBd3AAAA//8DAFBLAQItABQABgAIAAAAIQDb4fbL7gAAAIUBAAATAAAA&#13;&#10;AAAAAAAAAAAAAAAAAABbQ29udGVudF9UeXBlc10ueG1sUEsBAi0AFAAGAAgAAAAhAFr0LFu/AAAA&#13;&#10;FQEAAAsAAAAAAAAAAAAAAAAAHwEAAF9yZWxzLy5yZWxzUEsBAi0AFAAGAAgAAAAhAMC1il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KpH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mb7A36V4B+TyBgAA//8DAFBLAQItABQABgAIAAAAIQDb4fbL7gAAAIUBAAATAAAA&#13;&#10;AAAAAAAAAAAAAAAAAABbQ29udGVudF9UeXBlc10ueG1sUEsBAi0AFAAGAAgAAAAhAFr0LFu/AAAA&#13;&#10;FQEAAAsAAAAAAAAAAAAAAAAAHwEAAF9yZWxzLy5yZWxzUEsBAi0AFAAGAAgAAAAhAL2Yqk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p8C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J08prC76V4B+TiBwAA//8DAFBLAQItABQABgAIAAAAIQDb4fbL7gAAAIUBAAATAAAA&#13;&#10;AAAAAAAAAAAAAAAAAABbQ29udGVudF9UeXBlc10ueG1sUEsBAi0AFAAGAAgAAAAhAFr0LFu/AAAA&#13;&#10;FQEAAAsAAAAAAAAAAAAAAAAAHwEAAF9yZWxzLy5yZWxzUEsBAi0AFAAGAAgAAAAhACg2nw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jqZywAAAOIAAAAPAAAAZHJzL2Rvd25yZXYueG1sRI/NasMw&#13;&#10;EITvhb6D2EJvjRwX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BHejq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&#13;&#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N4yAAAAOIAAAAPAAAAZHJzL2Rvd25yZXYueG1sRI/BasMw&#13;&#10;EETvhf6D2EJvjVwVSn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ARb/N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muh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ZAa/l+IdkKsnAAAA//8DAFBLAQItABQABgAIAAAAIQDb4fbL7gAAAIUBAAATAAAA&#13;&#10;AAAAAAAAAAAAAAAAAABbQ29udGVudF9UeXBlc10ueG1sUEsBAi0AFAAGAAgAAAAhAFr0LFu/AAAA&#13;&#10;FQEAAAsAAAAAAAAAAAAAAAAAHwEAAF9yZWxzLy5yZWxzUEsBAi0AFAAGAAgAAAAhAOYia6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PXW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p8g6/l+IdkMsnAAAA//8DAFBLAQItABQABgAIAAAAIQDb4fbL7gAAAIUBAAATAAAA&#13;&#10;AAAAAAAAAAAAAAAAAABbQ29udGVudF9UeXBlc10ueG1sUEsBAi0AFAAGAAgAAAAhAFr0LFu/AAAA&#13;&#10;FQEAAAsAAAAAAAAAAAAAAAAAHwEAAF9yZWxzLy5yZWxzUEsBAi0AFAAGAAgAAAAhABbw9d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Cw0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86X8LEqiA3r7CwAA//8DAFBLAQItABQABgAIAAAAIQDb4fbL7gAAAIUBAAATAAAA&#13;&#10;AAAAAAAAAAAAAAAAAABbQ29udGVudF9UeXBlc10ueG1sUEsBAi0AFAAGAAgAAAAhAFr0LFu/AAAA&#13;&#10;FQEAAAsAAAAAAAAAAAAAAAAAHwEAAF9yZWxzLy5yZWxzUEsBAi0AFAAGAAgAAAAhAE8kLDT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KSB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sS+F+Kd4BOb8BAAD//wMAUEsBAi0AFAAGAAgAAAAhANvh9svuAAAAhQEAABMAAAAA&#13;&#10;AAAAAAAAAAAAAAAAAFtDb250ZW50X1R5cGVzXS54bWxQSwECLQAUAAYACAAAACEAWvQsW78AAAAV&#13;&#10;AQAACwAAAAAAAAAAAAAAAAAfAQAAX3JlbHMvLnJlbHNQSwECLQAUAAYACAAAACEAU1Sk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7HT4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I/sdP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Tz1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Y3heindAzh4AAAD//wMAUEsBAi0AFAAGAAgAAAAhANvh9svuAAAAhQEAABMAAAAA&#13;&#10;AAAAAAAAAAAAAAAAAFtDb250ZW50X1R5cGVzXS54bWxQSwECLQAUAAYACAAAACEAWvQsW78AAAAV&#13;&#10;AQAACwAAAAAAAAAAAAAAAAAfAQAAX3JlbHMvLnJlbHNQSwECLQAUAAYACAAAACEA3L089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kG9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pzP4uxTvgFz9AgAA//8DAFBLAQItABQABgAIAAAAIQDb4fbL7gAAAIUBAAATAAAA&#13;&#10;AAAAAAAAAAAAAAAAAABbQ29udGVudF9UeXBlc10ueG1sUEsBAi0AFAAGAAgAAAAhAFr0LFu/AAAA&#13;&#10;FQEAAAsAAAAAAAAAAAAAAAAAHwEAAF9yZWxzLy5yZWxzUEsBAi0AFAAGAAgAAAAhABpCQb3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uQmywAAAOIAAAAPAAAAZHJzL2Rvd25yZXYueG1sRI/NasMw&#13;&#10;EITvhb6D2EJvjRwH0uB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1DuQm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e+O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jTWQq/l+IdkKsnAAAA//8DAFBLAQItABQABgAIAAAAIQDb4fbL7gAAAIUBAAATAAAA&#13;&#10;AAAAAAAAAAAAAAAAAABbQ29udGVudF9UeXBlc10ueG1sUEsBAi0AFAAGAAgAAAAhAFr0LFu/AAAA&#13;&#10;FQEAAAsAAAAAAAAAAAAAAAAAHwEAAF9yZWxzLy5yZWxzUEsBAi0AFAAGAAgAAAAhAJDt74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&#13;&#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B7084" w14:textId="77777777" w:rsidR="00691944" w:rsidRDefault="00691944">
    <w:pPr>
      <w:pStyle w:val="Header"/>
    </w:pPr>
    <w:r>
      <mc:AlternateContent>
        <mc:Choice Requires="wpg">
          <w:drawing>
            <wp:anchor distT="0" distB="0" distL="114300" distR="114300" simplePos="0" relativeHeight="251676672" behindDoc="0" locked="0" layoutInCell="1" allowOverlap="1" wp14:anchorId="4E132A03" wp14:editId="503F8EA1">
              <wp:simplePos x="0" y="0"/>
              <wp:positionH relativeFrom="page">
                <wp:posOffset>0</wp:posOffset>
              </wp:positionH>
              <wp:positionV relativeFrom="page">
                <wp:posOffset>0</wp:posOffset>
              </wp:positionV>
              <wp:extent cx="7773324" cy="10065327"/>
              <wp:effectExtent l="0" t="0" r="17780" b="0"/>
              <wp:wrapNone/>
              <wp:docPr id="1918" name="Group 1918" descr="Background design images"/>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1919" name="Group 1024">
                        <a:extLst/>
                      </wpg:cNvPr>
                      <wpg:cNvGrpSpPr/>
                      <wpg:grpSpPr>
                        <a:xfrm>
                          <a:off x="0" y="0"/>
                          <a:ext cx="457200" cy="3562350"/>
                          <a:chOff x="0" y="0"/>
                          <a:chExt cx="457200" cy="3562350"/>
                        </a:xfrm>
                      </wpg:grpSpPr>
                      <wps:wsp>
                        <wps:cNvPr id="1920" name="Rectangle 1920">
                          <a:extLst/>
                        </wps:cNvPr>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1" name="Rectangle 1921">
                          <a:extLst/>
                        </wps:cNvPr>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2" name="Rectangle 1922">
                          <a:extLst/>
                        </wps:cNvPr>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923" name="Rectangle 1923">
                        <a:extLst/>
                      </wps:cNvPr>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4" name="Rectangle 1924">
                        <a:extLst/>
                      </wps:cNvPr>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25" name="Rectangle 1925">
                        <a:extLst/>
                      </wps:cNvPr>
                      <wps:cNvSpPr>
                        <a:spLocks noChangeArrowheads="1"/>
                      </wps:cNvSpPr>
                      <wps:spPr bwMode="auto">
                        <a:xfrm>
                          <a:off x="3318164" y="9379527"/>
                          <a:ext cx="4454852" cy="685493"/>
                        </a:xfrm>
                        <a:prstGeom prst="rect">
                          <a:avLst/>
                        </a:prstGeom>
                        <a:solidFill>
                          <a:schemeClr val="accent2"/>
                        </a:solidFill>
                        <a:ln>
                          <a:noFill/>
                        </a:ln>
                      </wps:spPr>
                      <wps:txb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926" name="Group 3">
                        <a:extLst/>
                      </wpg:cNvPr>
                      <wpg:cNvGrpSpPr/>
                      <wpg:grpSpPr>
                        <a:xfrm>
                          <a:off x="3318164" y="9033164"/>
                          <a:ext cx="4455160" cy="1012254"/>
                          <a:chOff x="0" y="0"/>
                          <a:chExt cx="4455590" cy="1012738"/>
                        </a:xfrm>
                        <a:solidFill>
                          <a:schemeClr val="accent2"/>
                        </a:solidFill>
                      </wpg:grpSpPr>
                      <wps:wsp>
                        <wps:cNvPr id="1927" name="Freeform 2112">
                          <a:extLst/>
                        </wps:cNvPr>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8" name="Freeform 2116">
                          <a:extLst/>
                        </wps:cNvPr>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29" name="Freeform 2120">
                          <a:extLst/>
                        </wps:cNvPr>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0" name="Freeform 2122">
                          <a:extLst/>
                        </wps:cNvPr>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1" name="Freeform 2126">
                          <a:extLst/>
                        </wps:cNvPr>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2" name="Freeform 2128">
                          <a:extLst/>
                        </wps:cNvPr>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3" name="Freeform 2130">
                          <a:extLst/>
                        </wps:cNvPr>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4" name="Freeform 1720">
                          <a:extLst/>
                        </wps:cNvPr>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5" name="Freeform 1744">
                          <a:extLst/>
                        </wps:cNvPr>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6" name="Freeform 1752">
                          <a:extLst/>
                        </wps:cNvPr>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7" name="Freeform 1784">
                          <a:extLst/>
                        </wps:cNvPr>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8" name="Freeform 1792">
                          <a:extLst/>
                        </wps:cNvPr>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39" name="Freeform 1808">
                          <a:extLst/>
                        </wps:cNvPr>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0" name="Freeform 1816">
                          <a:extLst/>
                        </wps:cNvPr>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1" name="Freeform 1824">
                          <a:extLst/>
                        </wps:cNvPr>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2" name="Freeform 1832">
                          <a:extLst/>
                        </wps:cNvPr>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3" name="Freeform 1856">
                          <a:extLst/>
                        </wps:cNvPr>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4" name="Freeform 1864">
                          <a:extLst/>
                        </wps:cNvPr>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5" name="Freeform 1880">
                          <a:extLst/>
                        </wps:cNvPr>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6" name="Freeform 1896">
                          <a:extLst/>
                        </wps:cNvPr>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7" name="Freeform 1913">
                          <a:extLst/>
                        </wps:cNvPr>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8" name="Freeform 1921">
                          <a:extLst/>
                        </wps:cNvPr>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49" name="Freeform 1929">
                          <a:extLst/>
                        </wps:cNvPr>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0" name="Freeform 1937">
                          <a:extLst/>
                        </wps:cNvPr>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1" name="Freeform 1953">
                          <a:extLst/>
                        </wps:cNvPr>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2" name="Freeform 1961">
                          <a:extLst/>
                        </wps:cNvPr>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3" name="Freeform 1993">
                          <a:extLst/>
                        </wps:cNvPr>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4" name="Freeform 2009">
                          <a:extLst/>
                        </wps:cNvPr>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5" name="Freeform 1978">
                          <a:extLst/>
                        </wps:cNvPr>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6" name="Freeform 1729">
                          <a:extLst/>
                        </wps:cNvPr>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7" name="Freeform 1737">
                          <a:extLst/>
                        </wps:cNvPr>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8" name="Freeform 1761">
                          <a:extLst/>
                        </wps:cNvPr>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59" name="Freeform 1793">
                          <a:extLst/>
                        </wps:cNvPr>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0" name="Freeform 1801">
                          <a:extLst/>
                        </wps:cNvPr>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1" name="Freeform 1809">
                          <a:extLst/>
                        </wps:cNvPr>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2" name="Freeform 1825">
                          <a:extLst/>
                        </wps:cNvPr>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3" name="Freeform 1833">
                          <a:extLst/>
                        </wps:cNvPr>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4" name="Freeform 1841">
                          <a:extLst/>
                        </wps:cNvPr>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5" name="Freeform 1849">
                          <a:extLst/>
                        </wps:cNvPr>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6" name="Freeform 1865">
                          <a:extLst/>
                        </wps:cNvPr>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7" name="Freeform 1873">
                          <a:extLst/>
                        </wps:cNvPr>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8" name="Freeform 1897">
                          <a:extLst/>
                        </wps:cNvPr>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69" name="Freeform 1906">
                          <a:extLst/>
                        </wps:cNvPr>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0" name="Freeform 1922">
                          <a:extLst/>
                        </wps:cNvPr>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1" name="Freeform 1930">
                          <a:extLst/>
                        </wps:cNvPr>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2" name="Freeform 1946">
                          <a:extLst/>
                        </wps:cNvPr>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3" name="Freeform 1962">
                          <a:extLst/>
                        </wps:cNvPr>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4" name="Freeform 1978">
                          <a:extLst/>
                        </wps:cNvPr>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5" name="Freeform 1986">
                          <a:extLst/>
                        </wps:cNvPr>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6" name="Freeform 2002">
                          <a:extLst/>
                        </wps:cNvPr>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7" name="Freeform 1730">
                          <a:extLst/>
                        </wps:cNvPr>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8" name="Freeform 1738">
                          <a:extLst/>
                        </wps:cNvPr>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79" name="Freeform 1770">
                          <a:extLst/>
                        </wps:cNvPr>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0" name="Freeform 1794">
                          <a:extLst/>
                        </wps:cNvPr>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1" name="Freeform 1802">
                          <a:extLst/>
                        </wps:cNvPr>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2" name="Freeform 1810">
                          <a:extLst/>
                        </wps:cNvPr>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3" name="Freeform 1834">
                          <a:extLst/>
                        </wps:cNvPr>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4" name="Freeform 1842">
                          <a:extLst/>
                        </wps:cNvPr>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5" name="Freeform 1850">
                          <a:extLst/>
                        </wps:cNvPr>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6" name="Freeform 1866">
                          <a:extLst/>
                        </wps:cNvPr>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7" name="Freeform 1874">
                          <a:extLst/>
                        </wps:cNvPr>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8" name="Freeform 1882">
                          <a:extLst/>
                        </wps:cNvPr>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89" name="Freeform 1907">
                          <a:extLst/>
                        </wps:cNvPr>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0" name="Freeform 1915">
                          <a:extLst/>
                        </wps:cNvPr>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1" name="Freeform 1923">
                          <a:extLst/>
                        </wps:cNvPr>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2" name="Freeform 1939">
                          <a:extLst/>
                        </wps:cNvPr>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3" name="Freeform 1955">
                          <a:extLst/>
                        </wps:cNvPr>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4" name="Freeform 1971">
                          <a:extLst/>
                        </wps:cNvPr>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5" name="Freeform 1979">
                          <a:extLst/>
                        </wps:cNvPr>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6" name="Freeform 1995">
                          <a:extLst/>
                        </wps:cNvPr>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7" name="Freeform 2011">
                          <a:extLst/>
                        </wps:cNvPr>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8" name="Freeform 2019">
                          <a:extLst/>
                        </wps:cNvPr>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99" name="Freeform 1707">
                          <a:extLst/>
                        </wps:cNvPr>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0" name="Freeform 1731">
                          <a:extLst/>
                        </wps:cNvPr>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1" name="Freeform 1755">
                          <a:extLst/>
                        </wps:cNvPr>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2" name="Freeform 1779">
                          <a:extLst/>
                        </wps:cNvPr>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3" name="Freeform 1787">
                          <a:extLst/>
                        </wps:cNvPr>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4" name="Freeform 1795">
                          <a:extLst/>
                        </wps:cNvPr>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5" name="Freeform 1811">
                          <a:extLst/>
                        </wps:cNvPr>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6" name="Freeform 1819">
                          <a:extLst/>
                        </wps:cNvPr>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7" name="Freeform 1827">
                          <a:extLst/>
                        </wps:cNvPr>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8" name="Freeform 1835">
                          <a:extLst/>
                        </wps:cNvPr>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09" name="Freeform 1843">
                          <a:extLst/>
                        </wps:cNvPr>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0" name="Freeform 1851">
                          <a:extLst/>
                        </wps:cNvPr>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1" name="Freeform 1883">
                          <a:extLst/>
                        </wps:cNvPr>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2" name="Freeform 1891">
                          <a:extLst/>
                        </wps:cNvPr>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3" name="Freeform 1916">
                          <a:extLst/>
                        </wps:cNvPr>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4" name="Freeform 1924">
                          <a:extLst/>
                        </wps:cNvPr>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5" name="Freeform 1932">
                          <a:extLst/>
                        </wps:cNvPr>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6" name="Freeform 1948">
                          <a:extLst/>
                        </wps:cNvPr>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7" name="Freeform 1956">
                          <a:extLst/>
                        </wps:cNvPr>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8" name="Freeform 1964">
                          <a:extLst/>
                        </wps:cNvPr>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19" name="Freeform 1980">
                          <a:extLst/>
                        </wps:cNvPr>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0" name="Freeform 1988">
                          <a:extLst/>
                        </wps:cNvPr>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1" name="Freeform 1996">
                          <a:extLst/>
                        </wps:cNvPr>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2" name="Freeform 2004">
                          <a:extLst/>
                        </wps:cNvPr>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3" name="Freeform 2012">
                          <a:extLst/>
                        </wps:cNvPr>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4" name="Freeform 1716">
                          <a:extLst/>
                        </wps:cNvPr>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5" name="Freeform 1724">
                          <a:extLst/>
                        </wps:cNvPr>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6" name="Freeform 1764">
                          <a:extLst/>
                        </wps:cNvPr>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7" name="Freeform 1772">
                          <a:extLst/>
                        </wps:cNvPr>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8" name="Freeform 1796">
                          <a:extLst/>
                        </wps:cNvPr>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29" name="Freeform 1804">
                          <a:extLst/>
                        </wps:cNvPr>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0" name="Freeform 1812">
                          <a:extLst/>
                        </wps:cNvPr>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1" name="Freeform 1828">
                          <a:extLst/>
                        </wps:cNvPr>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2" name="Freeform 1836">
                          <a:extLst/>
                        </wps:cNvPr>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3" name="Freeform 1844">
                          <a:extLst/>
                        </wps:cNvPr>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4" name="Freeform 1868">
                          <a:extLst/>
                        </wps:cNvPr>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5" name="Freeform 1892">
                          <a:extLst/>
                        </wps:cNvPr>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6" name="Freeform 1900">
                          <a:extLst/>
                        </wps:cNvPr>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7" name="Freeform 1909">
                          <a:extLst/>
                        </wps:cNvPr>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8" name="Freeform 1917">
                          <a:extLst/>
                        </wps:cNvPr>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39" name="Freeform 1925">
                          <a:extLst/>
                        </wps:cNvPr>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0" name="Freeform 1933">
                          <a:extLst/>
                        </wps:cNvPr>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1" name="Freeform 1941">
                          <a:extLst/>
                        </wps:cNvPr>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2" name="Freeform 1949">
                          <a:extLst/>
                        </wps:cNvPr>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3" name="Freeform 1957">
                          <a:extLst/>
                        </wps:cNvPr>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4" name="Freeform 1989">
                          <a:extLst/>
                        </wps:cNvPr>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5" name="Freeform 2005">
                          <a:extLst/>
                        </wps:cNvPr>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6" name="Freeform 1877">
                          <a:extLst/>
                        </wps:cNvPr>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7" name="Freeform 1717">
                          <a:extLst/>
                        </wps:cNvPr>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725">
                          <a:extLst/>
                        </wps:cNvPr>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733">
                          <a:extLst/>
                        </wps:cNvPr>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757">
                          <a:extLst/>
                        </wps:cNvPr>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765">
                          <a:extLst/>
                        </wps:cNvPr>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773">
                          <a:extLst/>
                        </wps:cNvPr>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781">
                          <a:extLst/>
                        </wps:cNvPr>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789">
                          <a:extLst/>
                        </wps:cNvPr>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797">
                          <a:extLst/>
                        </wps:cNvPr>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805">
                          <a:extLst/>
                        </wps:cNvPr>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813">
                          <a:extLst/>
                        </wps:cNvPr>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829">
                          <a:extLst/>
                        </wps:cNvPr>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837">
                          <a:extLst/>
                        </wps:cNvPr>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845">
                          <a:extLst/>
                        </wps:cNvPr>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853">
                          <a:extLst/>
                        </wps:cNvPr>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869">
                          <a:extLst/>
                        </wps:cNvPr>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1877">
                          <a:extLst/>
                        </wps:cNvPr>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85">
                          <a:extLst/>
                        </wps:cNvPr>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901">
                          <a:extLst/>
                        </wps:cNvPr>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910">
                          <a:extLst/>
                        </wps:cNvPr>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926">
                          <a:extLst/>
                        </wps:cNvPr>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950">
                          <a:extLst/>
                        </wps:cNvPr>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966">
                          <a:extLst/>
                        </wps:cNvPr>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982">
                          <a:extLst/>
                        </wps:cNvPr>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2006">
                          <a:extLst/>
                        </wps:cNvPr>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2014">
                          <a:extLst/>
                        </wps:cNvPr>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42">
                          <a:extLst/>
                        </wps:cNvPr>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750">
                          <a:extLst/>
                        </wps:cNvPr>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782">
                          <a:extLst/>
                        </wps:cNvPr>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790">
                          <a:extLst/>
                        </wps:cNvPr>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46">
                          <a:extLst/>
                        </wps:cNvPr>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78">
                          <a:extLst/>
                        </wps:cNvPr>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943">
                          <a:extLst/>
                        </wps:cNvPr>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967">
                          <a:extLst/>
                        </wps:cNvPr>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991">
                          <a:extLst/>
                        </wps:cNvPr>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743">
                          <a:extLst/>
                        </wps:cNvPr>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751">
                          <a:extLst/>
                        </wps:cNvPr>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867">
                          <a:extLst/>
                        </wps:cNvPr>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867">
                          <a:extLst/>
                        </wps:cNvPr>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101000</wp14:pctWidth>
              </wp14:sizeRelH>
              <wp14:sizeRelV relativeFrom="page">
                <wp14:pctHeight>101000</wp14:pctHeight>
              </wp14:sizeRelV>
            </wp:anchor>
          </w:drawing>
        </mc:Choice>
        <mc:Fallback>
          <w:pict>
            <v:group w14:anchorId="4E132A03" id="Group 1918" o:spid="_x0000_s1194" alt="Background design images" style="position:absolute;margin-left:0;margin-top:0;width:612.05pt;height:792.55pt;z-index:251676672;mso-width-percent:1010;mso-height-percent:1010;mso-position-horizontal-relative:page;mso-position-vertical-relative:page;mso-width-percent:1010;mso-height-percent:1010" coordsize="77733,1006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">
              <v:group id="Group 1024" o:spid="_x0000_s1195" style="position:absolute;width:4572;height:35623" coordsize="4572,356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vfy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">
                <v:rect id="Rectangle 1920" o:spid="_x0000_s1196" style="position:absolute;top:12700;width:4572;height:229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" fillcolor="#e6e6e6 [3208]" stroked="f"/>
                <v:rect id="Rectangle 1921" o:spid="_x0000_s1197" style="position:absolute;top:1047;width:4572;height:12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" fillcolor="#f9ad87 [3207]" stroked="f"/>
                <v:rect id="Rectangle 1922" o:spid="_x0000_s1198" style="position:absolute;width:4572;height:122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" fillcolor="#4cbabf [3205]" stroked="f"/>
              </v:group>
              <v:rect id="Rectangle 1923" o:spid="_x0000_s1199" style="position:absolute;top:93795;width:48244;height:6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" fillcolor="#e6e6e6 [3208]" stroked="f"/>
              <v:rect id="Rectangle 1924" o:spid="_x0000_s1200" style="position:absolute;left:31242;top:93795;width:46450;height:6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" fillcolor="#f9ad87 [3207]" stroked="f"/>
              <v:rect id="Rectangle 1925" o:spid="_x0000_s1201" style="position:absolute;left:33181;top:93795;width:44549;height:68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" fillcolor="#4cbabf [3205]" stroked="f">
                <v:textbox>
                  <w:txbxContent>
                    <w:p w14:paraId="00ACCDD1"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202" style="position:absolute;left:33181;top:90331;width:44552;height:10123" coordsize="44555,101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ak9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">
                <v:shape id="Freeform 2112" o:spid="_x0000_s1203" style="position:absolute;left:14490;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Ozo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qHP6W4gtz8AgAA//8DAFBLAQItABQABgAIAAAAIQDb4fbL7gAAAIUBAAATAAAA&#13;&#10;AAAAAAAAAAAAAAAAAABbQ29udGVudF9UeXBlc10ueG1sUEsBAi0AFAAGAAgAAAAhAFr0LFu/AAAA&#13;&#10;FQEAAAsAAAAAAAAAAAAAAAAAHwEAAF9yZWxzLy5yZWxzUEsBAi0AFAAGAAgAAAAhAMkU7O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2116" o:spid="_x0000_s1204" style="position:absolute;left:1891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120" o:spid="_x0000_s1205" style="position:absolute;left:2340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90B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nsOfUlxBrn4BAAD//wMAUEsBAi0AFAAGAAgAAAAhANvh9svuAAAAhQEAABMAAAAA&#13;&#10;AAAAAAAAAAAAAAAAAFtDb250ZW50X1R5cGVzXS54bWxQSwECLQAUAAYACAAAACEAWvQsW78AAAAV&#13;&#10;AQAACwAAAAAAAAAAAAAAAAAfAQAAX3JlbHMvLnJlbHNQSwECLQAUAAYACAAAACEA18fdA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2" o:spid="_x0000_s1206" style="position:absolute;left:25587;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2126" o:spid="_x0000_s1207" style="position:absolute;left:30072;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28" o:spid="_x0000_s1208" style="position:absolute;left:32315;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130" o:spid="_x0000_s1209" style="position:absolute;left:34500;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0" o:spid="_x0000_s1210" style="position:absolute;left:224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T8P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RjT8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44" o:spid="_x0000_s1211" style="position:absolute;left:557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qUywAAAOIAAAAPAAAAZHJzL2Rvd25yZXYueG1sRI/BasJA&#13;&#10;EIbvQt9hmYI33VSx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B+wZqU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2" o:spid="_x0000_s1212" style="position:absolute;left:667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wTjywAAAOIAAAAPAAAAZHJzL2Rvd25yZXYueG1sRI9Na8JA&#13;&#10;EIbvhf6HZQre6qYK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COEwTj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84" o:spid="_x0000_s1213" style="position:absolute;left:1115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6F4ywAAAOIAAAAPAAAAZHJzL2Rvd25yZXYueG1sRI/BasJA&#13;&#10;EIbvQt9hmYI33VTB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DhX6F4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2" o:spid="_x0000_s1214" style="position:absolute;left:12247;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DUKywAAAOIAAAAPAAAAZHJzL2Rvd25yZXYueG1sRI9BS8NA&#13;&#10;EIXvQv/DMoI3u7GC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CQwDUK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08" o:spid="_x0000_s1215" style="position:absolute;left:1449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16" o:spid="_x0000_s1216" style="position:absolute;left:15582;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EpxygAAAOIAAAAPAAAAZHJzL2Rvd25yZXYueG1sRI/BSsNA&#13;&#10;EIbvQt9hGcGb3VhE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DawSn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24" o:spid="_x0000_s1217" style="position:absolute;left:1667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2gR/ygAAAOIAAAAPAAAAZHJzL2Rvd25yZXYueG1sRI/RasJA&#13;&#10;EEXfC/2HZQq+FN3Ei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BraBH/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2" o:spid="_x0000_s1218" style="position:absolute;left:1782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nGdywAAAOIAAAAPAAAAZHJzL2Rvd25yZXYueG1sRI9Na8Mw&#13;&#10;DIbvg/0Ho8Fuq9NQSp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CpLnGd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56" o:spid="_x0000_s1219" style="position:absolute;left:2116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tQGywAAAOIAAAAPAAAAZHJzL2Rvd25yZXYueG1sRI/BasJA&#13;&#10;EIbvQt9hmYI33VSl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GYtQG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64" o:spid="_x0000_s1220" style="position:absolute;left:22252;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80" o:spid="_x0000_s1221" style="position:absolute;left:2449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np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Exn8KsUV5DrHwAAAP//AwBQSwECLQAUAAYACAAAACEA2+H2y+4AAACFAQAAEwAA&#13;&#10;AAAAAAAAAAAAAAAAAAAAW0NvbnRlbnRfVHlwZXNdLnhtbFBLAQItABQABgAIAAAAIQBa9CxbvwAA&#13;&#10;ABUBAAALAAAAAAAAAAAAAAAAAB8BAABfcmVscy8ucmVsc1BLAQItABQABgAIAAAAIQAmx+np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96" o:spid="_x0000_s1222" style="position:absolute;left:26737;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913" o:spid="_x0000_s1223" style="position:absolute;left:2898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1" o:spid="_x0000_s1224" style="position:absolute;left:30072;top:1092;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29" o:spid="_x0000_s1225" style="position:absolute;left:31165;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37" o:spid="_x0000_s1226" style="position:absolute;left:32315;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3" o:spid="_x0000_s1227" style="position:absolute;left:34500;top:1092;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961" o:spid="_x0000_s1228" style="position:absolute;left:3565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93" o:spid="_x0000_s1229" style="position:absolute;left:40078;top:1092;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2009" o:spid="_x0000_s1230" style="position:absolute;left:42320;top:1092;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78" o:spid="_x0000_s1231" style="position:absolute;left:37893;top:1092;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729" o:spid="_x0000_s1232" style="position:absolute;left:333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oO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HqfwVIoryPkDAAD//wMAUEsBAi0AFAAGAAgAAAAhANvh9svuAAAAhQEAABMAAAAA&#13;&#10;AAAAAAAAAAAAAAAAAFtDb250ZW50X1R5cGVzXS54bWxQSwECLQAUAAYACAAAACEAWvQsW78AAAAV&#13;&#10;AQAACwAAAAAAAAAAAAAAAAAfAQAAX3JlbHMvLnJlbHNQSwECLQAUAAYACAAAACEA/l46D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7" o:spid="_x0000_s1233" style="position:absolute;left:442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" path="m,l72,r,70l,70,,,,xe" filled="f" strokecolor="white [3212]">
                  <v:stroke joinstyle="miter"/>
                  <v:path arrowok="t" o:connecttype="custom" o:connectlocs="0,0;114283,0;114283,111070;0,111070;0,0;0,0" o:connectangles="0,0,0,0,0,0"/>
                </v:shape>
                <v:shape id="Freeform 1761" o:spid="_x0000_s1234" style="position:absolute;left:776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3" o:spid="_x0000_s1235" style="position:absolute;left:1224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a58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msK/UlxBLv4AAAD//wMAUEsBAi0AFAAGAAgAAAAhANvh9svuAAAAhQEAABMAAAAA&#13;&#10;AAAAAAAAAAAAAAAAAFtDb250ZW50X1R5cGVzXS54bWxQSwECLQAUAAYACAAAACEAWvQsW78AAAAV&#13;&#10;AQAACwAAAAAAAAAAAAAAAAAfAQAAX3JlbHMvLnJlbHNQSwECLQAUAAYACAAAACEAj8Guf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1" o:spid="_x0000_s1236" style="position:absolute;left:1334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" path="m,l72,r,70l,70,,,,xe" filled="f" strokecolor="white [3212]">
                  <v:stroke joinstyle="miter"/>
                  <v:path arrowok="t" o:connecttype="custom" o:connectlocs="0,0;114283,0;114283,111070;0,111070;0,0;0,0" o:connectangles="0,0,0,0,0,0"/>
                </v:shape>
                <v:shape id="Freeform 1809" o:spid="_x0000_s1237" style="position:absolute;left:1449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25" o:spid="_x0000_s1238" style="position:absolute;left:1667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3" o:spid="_x0000_s1239" style="position:absolute;left:1782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1" o:spid="_x0000_s1240" style="position:absolute;left:18917;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49" o:spid="_x0000_s1241" style="position:absolute;left:20067;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5" o:spid="_x0000_s1242" style="position:absolute;left:22252;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3" o:spid="_x0000_s1243" style="position:absolute;left:2340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lUo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0w94KMUV5OIPAAD//wMAUEsBAi0AFAAGAAgAAAAhANvh9svuAAAAhQEAABMAAAAA&#13;&#10;AAAAAAAAAAAAAAAAAFtDb250ZW50X1R5cGVzXS54bWxQSwECLQAUAAYACAAAACEAWvQsW78AAAAV&#13;&#10;AQAACwAAAAAAAAAAAAAAAAAfAQAAX3JlbHMvLnJlbHNQSwECLQAUAAYACAAAACEAX35VK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97" o:spid="_x0000_s1244" style="position:absolute;left:2673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6" o:spid="_x0000_s1245" style="position:absolute;left:27830;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WRs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K+hIdSXEFufgEAAP//AwBQSwECLQAUAAYACAAAACEA2+H2y+4AAACFAQAAEwAAAAAA&#13;&#10;AAAAAAAAAAAAAAAAW0NvbnRlbnRfVHlwZXNdLnhtbFBLAQItABQABgAIAAAAIQBa9CxbvwAAABUB&#13;&#10;AAALAAAAAAAAAAAAAAAAAB8BAABfcmVscy8ucmVsc1BLAQItABQABgAIAAAAIQA5CWRs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22" o:spid="_x0000_s1246" style="position:absolute;left:30072;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0" o:spid="_x0000_s1247" style="position:absolute;left:31165;top:2299;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6" o:spid="_x0000_s1248" style="position:absolute;left:33407;top:2299;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2" o:spid="_x0000_s1249" style="position:absolute;left:35650;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78" o:spid="_x0000_s1250" style="position:absolute;left:37893;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86" o:spid="_x0000_s1251" style="position:absolute;left:38985;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2" o:spid="_x0000_s1252" style="position:absolute;left:41228;top:2299;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30" o:spid="_x0000_s1253" style="position:absolute;left:333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38" o:spid="_x0000_s1254" style="position:absolute;left:442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0" o:spid="_x0000_s1255" style="position:absolute;left:8912;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PIc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4wk8leIKcv4AAAD//wMAUEsBAi0AFAAGAAgAAAAhANvh9svuAAAAhQEAABMAAAAA&#13;&#10;AAAAAAAAAAAAAAAAAFtDb250ZW50X1R5cGVzXS54bWxQSwECLQAUAAYACAAAACEAWvQsW78AAAAV&#13;&#10;AQAACwAAAAAAAAAAAAAAAAAfAQAAX3JlbHMvLnJlbHNQSwECLQAUAAYACAAAACEAxHTyHM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794" o:spid="_x0000_s1256" style="position:absolute;left:1224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myum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RClCSCXv0CAAD//wMAUEsBAi0AFAAGAAgAAAAhANvh9svuAAAAhQEAABMAAAAA&#13;&#10;AAAAAAAAAAAAAAAAAFtDb250ZW50X1R5cGVzXS54bWxQSwECLQAUAAYACAAAACEAWvQsW78AAAAV&#13;&#10;AQAACwAAAAAAAAAAAAAAAAAfAQAAX3JlbHMvLnJlbHNQSwECLQAUAAYACAAAACEAYJsr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02" o:spid="_x0000_s1257" style="position:absolute;left:1334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0" o:spid="_x0000_s1258" style="position:absolute;left:1449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34" o:spid="_x0000_s1259" style="position:absolute;left:1782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2" o:spid="_x0000_s1260" style="position:absolute;left:18917;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50" o:spid="_x0000_s1261" style="position:absolute;left:20067;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66" o:spid="_x0000_s1262" style="position:absolute;left:2225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4" o:spid="_x0000_s1263" style="position:absolute;left:2340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882" o:spid="_x0000_s1264" style="position:absolute;left:2449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07" o:spid="_x0000_s1265" style="position:absolute;left:2783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5" o:spid="_x0000_s1266" style="position:absolute;left:2898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23" o:spid="_x0000_s1267" style="position:absolute;left:30072;top:3391;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39" o:spid="_x0000_s1268" style="position:absolute;left:32315;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55" o:spid="_x0000_s1269" style="position:absolute;left:34500;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COhyAAAAOIAAAAPAAAAZHJzL2Rvd25yZXYueG1sRI/RasMw&#13;&#10;DEXfB/sHo8HeVmcZ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BtNCO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1" o:spid="_x0000_s1270" style="position:absolute;left:36742;top:3391;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79" o:spid="_x0000_s1271" style="position:absolute;left:37893;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5" o:spid="_x0000_s1272" style="position:absolute;left:40078;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2011" o:spid="_x0000_s1273" style="position:absolute;left:42320;top:3391;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19" o:spid="_x0000_s1274" style="position:absolute;left:43413;top:3391;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07" o:spid="_x0000_s1275" style="position:absolute;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1" o:spid="_x0000_s1276" style="position:absolute;left:333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55" o:spid="_x0000_s1277" style="position:absolute;left:667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79" o:spid="_x0000_s1278" style="position:absolute;left:10005;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787" o:spid="_x0000_s1279" style="position:absolute;left:1115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UZ5yQAAAOIAAAAPAAAAZHJzL2Rvd25yZXYueG1sRI9Ba8JA&#13;&#10;FITvBf/D8gRvulGh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aZ1Ge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795" o:spid="_x0000_s1280" style="position:absolute;left:1224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N4NyQAAAOIAAAAPAAAAZHJzL2Rvd25yZXYueG1sRI9Ba8JA&#13;&#10;FITvBf/D8gRvulGk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5nTeD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1" o:spid="_x0000_s1281" style="position:absolute;left:1449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19" o:spid="_x0000_s1282" style="position:absolute;left:15582;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" path="m,l69,r,73l,73,,,,xe" filled="f" strokecolor="white [3212]">
                  <v:stroke joinstyle="miter"/>
                  <v:path arrowok="t" o:connecttype="custom" o:connectlocs="0,0;109521,0;109521,115831;0,115831;0,0;0,0" o:connectangles="0,0,0,0,0,0"/>
                </v:shape>
                <v:shape id="Freeform 1827" o:spid="_x0000_s1283" style="position:absolute;left:1667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35" o:spid="_x0000_s1284" style="position:absolute;left:1782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43" o:spid="_x0000_s1285" style="position:absolute;left:1891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" path="m,l72,r,73l,73,,,,xe" filled="f" strokecolor="white [3212]">
                  <v:stroke joinstyle="miter"/>
                  <v:path arrowok="t" o:connecttype="custom" o:connectlocs="0,0;114283,0;114283,115831;0,115831;0,0;0,0" o:connectangles="0,0,0,0,0,0"/>
                </v:shape>
                <v:shape id="Freeform 1851" o:spid="_x0000_s1286" style="position:absolute;left:20067;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3" o:spid="_x0000_s1287" style="position:absolute;left:2449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91" o:spid="_x0000_s1288" style="position:absolute;left:25587;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p6q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zeB+Kd4BOb8BAAD//wMAUEsBAi0AFAAGAAgAAAAhANvh9svuAAAAhQEAABMAAAAA&#13;&#10;AAAAAAAAAAAAAAAAAFtDb250ZW50X1R5cGVzXS54bWxQSwECLQAUAAYACAAAACEAWvQsW78AAAAV&#13;&#10;AQAACwAAAAAAAAAAAAAAAAAfAQAAX3JlbHMvLnJlbHNQSwECLQAUAAYACAAAACEAwC6eq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16" o:spid="_x0000_s1289" style="position:absolute;left:2898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NCkygAAAOIAAAAPAAAAZHJzL2Rvd25yZXYueG1sRI9Ba8JA&#13;&#10;FITvBf/D8gredGOE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OxE0KT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24" o:spid="_x0000_s1290" style="position:absolute;left:30072;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32" o:spid="_x0000_s1291" style="position:absolute;left:31165;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wbe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ZJOobnpXgH5PwBAAD//wMAUEsBAi0AFAAGAAgAAAAhANvh9svuAAAAhQEAABMAAAAA&#13;&#10;AAAAAAAAAAAAAAAAAFtDb250ZW50X1R5cGVzXS54bWxQSwECLQAUAAYACAAAACEAWvQsW78AAAAV&#13;&#10;AQAACwAAAAAAAAAAAAAAAAAfAQAAX3JlbHMvLnJlbHNQSwECLQAUAAYACAAAACEAT8cG3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48" o:spid="_x0000_s1292" style="position:absolute;left:33407;top:448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3M8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zBdwuxTvgNz8AQAA//8DAFBLAQItABQABgAIAAAAIQDb4fbL7gAAAIUBAAATAAAA&#13;&#10;AAAAAAAAAAAAAAAAAABbQ29udGVudF9UeXBlc10ueG1sUEsBAi0AFAAGAAgAAAAhAFr0LFu/AAAA&#13;&#10;FQEAAAsAAAAAAAAAAAAAAAAAHwEAAF9yZWxzLy5yZWxzUEsBAi0AFAAGAAgAAAAhAPwzczz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6" o:spid="_x0000_s1293" style="position:absolute;left:34500;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64" o:spid="_x0000_s1294" style="position:absolute;left:3565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0" o:spid="_x0000_s1295" style="position:absolute;left:37893;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88" o:spid="_x0000_s1296" style="position:absolute;left:38985;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96" o:spid="_x0000_s1297" style="position:absolute;left:40078;top:4483;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2004" o:spid="_x0000_s1298" style="position:absolute;left:41228;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2" o:spid="_x0000_s1299" style="position:absolute;left:42320;top:4483;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16" o:spid="_x0000_s1300" style="position:absolute;left:109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24" o:spid="_x0000_s1301" style="position:absolute;left:224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764" o:spid="_x0000_s1302" style="position:absolute;left:776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72" o:spid="_x0000_s1303" style="position:absolute;left:8912;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96" o:spid="_x0000_s1304" style="position:absolute;left:12247;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04" o:spid="_x0000_s1305" style="position:absolute;left:1334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12" o:spid="_x0000_s1306" style="position:absolute;left:1449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28" o:spid="_x0000_s1307" style="position:absolute;left:1667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36" o:spid="_x0000_s1308" style="position:absolute;left:1782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44" o:spid="_x0000_s1309" style="position:absolute;left:1891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68" o:spid="_x0000_s1310" style="position:absolute;left:22252;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s9Q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D9Ls9Q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92" o:spid="_x0000_s1311" style="position:absolute;left:25587;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00" o:spid="_x0000_s1312" style="position:absolute;left:2673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" path="m,l69,r,70l,70,,,,xe" filled="f" strokecolor="white [3212]">
                  <v:stroke joinstyle="miter"/>
                  <v:path arrowok="t" o:connecttype="custom" o:connectlocs="0,0;109521,0;109521,111070;0,111070;0,0;0,0" o:connectangles="0,0,0,0,0,0"/>
                </v:shape>
                <v:shape id="Freeform 1909" o:spid="_x0000_s1313" style="position:absolute;left:2783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En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fK2gOuleAfk5h8AAP//AwBQSwECLQAUAAYACAAAACEA2+H2y+4AAACFAQAAEwAAAAAA&#13;&#10;AAAAAAAAAAAAAAAAW0NvbnRlbnRfVHlwZXNdLnhtbFBLAQItABQABgAIAAAAIQBa9CxbvwAAABUB&#13;&#10;AAALAAAAAAAAAAAAAAAAAB8BAABfcmVscy8ucmVsc1BLAQItABQABgAIAAAAIQAN/FE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17" o:spid="_x0000_s1314" style="position:absolute;left:28980;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25" o:spid="_x0000_s1315" style="position:absolute;left:30072;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33" o:spid="_x0000_s1316" style="position:absolute;left:31165;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41" o:spid="_x0000_s1317" style="position:absolute;left:3231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49" o:spid="_x0000_s1318" style="position:absolute;left:33407;top:5633;width:1096;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57" o:spid="_x0000_s1319" style="position:absolute;left:34500;top:5633;width:1143;height:1110;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989" o:spid="_x0000_s1320" style="position:absolute;left:38985;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2005" o:spid="_x0000_s1321" style="position:absolute;left:41228;top:5633;width:1095;height:1110;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877" o:spid="_x0000_s1322" style="position:absolute;left:23402;top:5633;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Fwh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pjP4uxTvgFz9AgAA//8DAFBLAQItABQABgAIAAAAIQDb4fbL7gAAAIUBAAATAAAA&#13;&#10;AAAAAAAAAAAAAAAAAABbQ29udGVudF9UeXBlc10ueG1sUEsBAi0AFAAGAAgAAAAhAFr0LFu/AAAA&#13;&#10;FQEAAAsAAAAAAAAAAAAAAAAAHwEAAF9yZWxzLy5yZWxzUEsBAi0AFAAGAAgAAAAhAO+AXCH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17" o:spid="_x0000_s1323" style="position:absolute;left:109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725" o:spid="_x0000_s1324" style="position:absolute;left:224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33" o:spid="_x0000_s1325" style="position:absolute;left:333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8hTywAAAOIAAAAPAAAAZHJzL2Rvd25yZXYueG1sRI/NasMw&#13;&#10;EITvhb6D2EJvjRwT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CeH8hT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57" o:spid="_x0000_s1326" style="position:absolute;left:667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65" o:spid="_x0000_s1327" style="position:absolute;left:776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73" o:spid="_x0000_s1328" style="position:absolute;left:8912;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781" o:spid="_x0000_s1329" style="position:absolute;left:10005;top:6725;width:1142;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789" o:spid="_x0000_s1330" style="position:absolute;left:1115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797" o:spid="_x0000_s1331" style="position:absolute;left:1224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05" o:spid="_x0000_s1332" style="position:absolute;left:1334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13" o:spid="_x0000_s1333" style="position:absolute;left:1449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9nywAAAOIAAAAPAAAAZHJzL2Rvd25yZXYueG1sRI/NasMw&#13;&#10;EITvhb6D2EJvjRxD0uB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FFW9n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29" o:spid="_x0000_s1334" style="position:absolute;left:16675;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" path="m,l72,r,73l,73,,,,xe" filled="f" strokecolor="white [3212]">
                  <v:stroke joinstyle="miter"/>
                  <v:path arrowok="t" o:connecttype="custom" o:connectlocs="0,0;114283,0;114283,115831;0,115831;0,0;0,0" o:connectangles="0,0,0,0,0,0"/>
                </v:shape>
                <v:shape id="Freeform 1837" o:spid="_x0000_s1335" style="position:absolute;left:1782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" path="m,l69,r,73l,73,,,,xe" filled="f" strokecolor="white [3212]">
                  <v:stroke joinstyle="miter"/>
                  <v:path arrowok="t" o:connecttype="custom" o:connectlocs="0,0;109521,0;109521,115831;0,115831;0,0;0,0" o:connectangles="0,0,0,0,0,0"/>
                </v:shape>
                <v:shape id="Freeform 1845" o:spid="_x0000_s1336" style="position:absolute;left:18917;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53" o:spid="_x0000_s1337" style="position:absolute;left:20067;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69" o:spid="_x0000_s1338" style="position:absolute;left:22252;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77" o:spid="_x0000_s1339" style="position:absolute;left:2340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qPZygAAAOIAAAAPAAAAZHJzL2Rvd25yZXYueG1sRI9Ba8JA&#13;&#10;FITvhf6H5RV6040R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LRCo9n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885" o:spid="_x0000_s1340" style="position:absolute;left:24495;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qzutygAAAOIAAAAPAAAAZHJzL2Rvd25yZXYueG1sRI9Ba8JA&#13;&#10;FITvhf6H5RV6041BRK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DurO63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01" o:spid="_x0000_s1341" style="position:absolute;left:2673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" path="m,l69,r,73l,73,,,,xe" filled="f" strokecolor="white [3212]">
                  <v:stroke joinstyle="miter"/>
                  <v:path arrowok="t" o:connecttype="custom" o:connectlocs="0,0;109521,0;109521,115831;0,115831;0,0;0,0" o:connectangles="0,0,0,0,0,0"/>
                </v:shape>
                <v:shape id="Freeform 1910" o:spid="_x0000_s1342" style="position:absolute;left:27830;top:6725;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926" o:spid="_x0000_s1343" style="position:absolute;left:30072;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50" o:spid="_x0000_s1344" style="position:absolute;left:33407;top:6725;width:1096;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966" o:spid="_x0000_s1345" style="position:absolute;left:3565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" path="m,l69,r,73l,73,,,,xe" filled="f" strokecolor="white [3212]">
                  <v:stroke joinstyle="miter"/>
                  <v:path arrowok="t" o:connecttype="custom" o:connectlocs="0,0;109520,0;109520,115831;0,115831;0,0;0,0" o:connectangles="0,0,0,0,0,0"/>
                </v:shape>
                <v:shape id="Freeform 1982" o:spid="_x0000_s1346" style="position:absolute;left:37893;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06" o:spid="_x0000_s1347" style="position:absolute;left:41228;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2014" o:spid="_x0000_s1348" style="position:absolute;left:42320;top:6725;width:1095;height:1158;visibility:visible;mso-wrap-style:square;v-text-anchor:top" coordsize="69,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" path="m,l69,r,73l,73,,,,xe" filled="f" strokecolor="white [3212]">
                  <v:stroke joinstyle="miter"/>
                  <v:path arrowok="t" o:connecttype="custom" o:connectlocs="0,0;109520,0;109520,115831;0,115831;0,0;0,0" o:connectangles="0,0,0,0,0,0"/>
                </v:shape>
                <v:shape id="Freeform 1742" o:spid="_x0000_s1349" style="position:absolute;left:442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e7kyAAAAOIAAAAPAAAAZHJzL2Rvd25yZXYueG1sRI/BasMw&#13;&#10;EETvhf6D2EJvjVwXku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Dkre7k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0" o:spid="_x0000_s1350" style="position:absolute;left:5577;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782" o:spid="_x0000_s1351" style="position:absolute;left:10005;top:7904;width:1142;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90" o:spid="_x0000_s1352" style="position:absolute;left:1115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846" o:spid="_x0000_s1353" style="position:absolute;left:18917;top:7904;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878" o:spid="_x0000_s1354" style="position:absolute;left:23402;top:7904;width:1096;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" path="m,l69,r,70l,70,,,,xe" filled="f" strokecolor="white [3212]">
                  <v:stroke joinstyle="miter"/>
                  <v:path arrowok="t" o:connecttype="custom" o:connectlocs="0,0;109521,0;109521,111070;0,111070;0,0;0,0" o:connectangles="0,0,0,0,0,0"/>
                </v:shape>
                <v:shape id="Freeform 1943" o:spid="_x0000_s1355" style="position:absolute;left:32315;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" path="m,l69,r,70l,70,,,,xe" filled="f" strokecolor="white [3212]">
                  <v:stroke joinstyle="miter"/>
                  <v:path arrowok="t" o:connecttype="custom" o:connectlocs="0,0;109520,0;109520,111070;0,111070;0,0;0,0" o:connectangles="0,0,0,0,0,0"/>
                </v:shape>
                <v:shape id="Freeform 1967" o:spid="_x0000_s1356" style="position:absolute;left:35650;top:7904;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991" o:spid="_x0000_s1357" style="position:absolute;left:38985;top:7932;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" path="m,l69,r,70l,70,,,,xe" filled="f" strokecolor="white [3212]">
                  <v:stroke joinstyle="miter"/>
                  <v:path arrowok="t" o:connecttype="custom" o:connectlocs="0,0;109520,0;109520,111070;0,111070;0,0;0,0" o:connectangles="0,0,0,0,0,0"/>
                </v:shape>
                <v:shape id="Freeform 1743" o:spid="_x0000_s1358" style="position:absolute;left:4427;top:9016;width:1143;height:1111;visibility:visible;mso-wrap-style:square;v-text-anchor:top" coordsize="7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" path="m,l72,r,70l,70,,,,xe" filled="f" strokecolor="white [3212]">
                  <v:stroke joinstyle="miter"/>
                  <v:path arrowok="t" o:connecttype="custom" o:connectlocs="0,0;114283,0;114283,111070;0,111070;0,0;0,0" o:connectangles="0,0,0,0,0,0"/>
                </v:shape>
                <v:shape id="Freeform 1751" o:spid="_x0000_s1359" style="position:absolute;left:5577;top:9016;width:1095;height:1111;visibility:visible;mso-wrap-style:square;v-text-anchor:top" coordsize="6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" path="m,l69,r,70l,70,,,,xe" filled="f" strokecolor="white [3212]">
                  <v:stroke joinstyle="miter"/>
                  <v:path arrowok="t" o:connecttype="custom" o:connectlocs="0,0;109521,0;109521,111070;0,111070;0,0;0,0" o:connectangles="0,0,0,0,0,0"/>
                </v:shape>
                <v:shape id="Freeform 1867" o:spid="_x0000_s1360" style="position:absolute;left:2116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TbCyQAAAOIAAAAPAAAAZHJzL2Rvd25yZXYueG1sRI/dagIx&#13;&#10;FITvhb5DOAVvimb9QWU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yIE2wskAAADi&#13;&#10;AAAADwAAAAAAAAAAAAAAAAAHAgAAZHJzL2Rvd25yZXYueG1sUEsFBgAAAAADAAMAtwAAAP0CAAAA&#13;&#10;AA==&#13;&#10;" path="m,l72,r,73l,73,,,,xe" filled="f" strokecolor="white [3212]">
                  <v:stroke joinstyle="miter"/>
                  <v:path arrowok="t" o:connecttype="custom" o:connectlocs="0,0;114283,0;114283,115831;0,115831;0,0;0,0" o:connectangles="0,0,0,0,0,0"/>
                </v:shape>
                <v:shape id="Freeform 1867" o:spid="_x0000_s1361" style="position:absolute;left:22252;top:4483;width:1143;height:1158;visibility:visible;mso-wrap-style:square;v-text-anchor:top" coordsize="7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&#13;&#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0C7774B"/>
    <w:multiLevelType w:val="multilevel"/>
    <w:tmpl w:val="B316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7722AC3"/>
    <w:multiLevelType w:val="multilevel"/>
    <w:tmpl w:val="623A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483475"/>
    <w:multiLevelType w:val="multilevel"/>
    <w:tmpl w:val="5430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8" w15:restartNumberingAfterBreak="0">
    <w:nsid w:val="491F7832"/>
    <w:multiLevelType w:val="multilevel"/>
    <w:tmpl w:val="F228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C47B7A"/>
    <w:multiLevelType w:val="multilevel"/>
    <w:tmpl w:val="7E28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23"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6" w15:restartNumberingAfterBreak="0">
    <w:nsid w:val="72643696"/>
    <w:multiLevelType w:val="multilevel"/>
    <w:tmpl w:val="CEF8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3"/>
  </w:num>
  <w:num w:numId="2">
    <w:abstractNumId w:val="9"/>
  </w:num>
  <w:num w:numId="3">
    <w:abstractNumId w:val="21"/>
  </w:num>
  <w:num w:numId="4">
    <w:abstractNumId w:val="14"/>
  </w:num>
  <w:num w:numId="5">
    <w:abstractNumId w:val="17"/>
  </w:num>
  <w:num w:numId="6">
    <w:abstractNumId w:val="25"/>
  </w:num>
  <w:num w:numId="7">
    <w:abstractNumId w:val="8"/>
  </w:num>
  <w:num w:numId="8">
    <w:abstractNumId w:val="12"/>
  </w:num>
  <w:num w:numId="9">
    <w:abstractNumId w:val="23"/>
  </w:num>
  <w:num w:numId="10">
    <w:abstractNumId w:val="2"/>
  </w:num>
  <w:num w:numId="11">
    <w:abstractNumId w:val="6"/>
  </w:num>
  <w:num w:numId="12">
    <w:abstractNumId w:val="1"/>
  </w:num>
  <w:num w:numId="13">
    <w:abstractNumId w:val="3"/>
  </w:num>
  <w:num w:numId="14">
    <w:abstractNumId w:val="11"/>
  </w:num>
  <w:num w:numId="15">
    <w:abstractNumId w:val="10"/>
  </w:num>
  <w:num w:numId="16">
    <w:abstractNumId w:val="22"/>
  </w:num>
  <w:num w:numId="17">
    <w:abstractNumId w:val="4"/>
  </w:num>
  <w:num w:numId="18">
    <w:abstractNumId w:val="28"/>
  </w:num>
  <w:num w:numId="19">
    <w:abstractNumId w:val="24"/>
  </w:num>
  <w:num w:numId="20">
    <w:abstractNumId w:val="19"/>
  </w:num>
  <w:num w:numId="21">
    <w:abstractNumId w:val="27"/>
  </w:num>
  <w:num w:numId="22">
    <w:abstractNumId w:val="5"/>
  </w:num>
  <w:num w:numId="23">
    <w:abstractNumId w:val="0"/>
  </w:num>
  <w:num w:numId="24">
    <w:abstractNumId w:val="7"/>
    <w:lvlOverride w:ilvl="0">
      <w:startOverride w:val="1"/>
    </w:lvlOverride>
  </w:num>
  <w:num w:numId="25">
    <w:abstractNumId w:val="20"/>
  </w:num>
  <w:num w:numId="26">
    <w:abstractNumId w:val="18"/>
  </w:num>
  <w:num w:numId="27">
    <w:abstractNumId w:val="15"/>
  </w:num>
  <w:num w:numId="28">
    <w:abstractNumId w:val="26"/>
    <w:lvlOverride w:ilvl="0">
      <w:startOverride w:val="1"/>
    </w:lvlOverride>
  </w:num>
  <w:num w:numId="29">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3B"/>
    <w:rsid w:val="00020F8E"/>
    <w:rsid w:val="00052382"/>
    <w:rsid w:val="0006568A"/>
    <w:rsid w:val="00071B1F"/>
    <w:rsid w:val="00076F0F"/>
    <w:rsid w:val="00084253"/>
    <w:rsid w:val="000D1F49"/>
    <w:rsid w:val="000E0945"/>
    <w:rsid w:val="001632C0"/>
    <w:rsid w:val="001727CA"/>
    <w:rsid w:val="001B0B3A"/>
    <w:rsid w:val="001C171C"/>
    <w:rsid w:val="001C66AD"/>
    <w:rsid w:val="001E7FCD"/>
    <w:rsid w:val="0028560D"/>
    <w:rsid w:val="002C56E6"/>
    <w:rsid w:val="00361E11"/>
    <w:rsid w:val="0040090B"/>
    <w:rsid w:val="00433D57"/>
    <w:rsid w:val="0046302A"/>
    <w:rsid w:val="00487D2D"/>
    <w:rsid w:val="004A098C"/>
    <w:rsid w:val="004D5D62"/>
    <w:rsid w:val="00504AA9"/>
    <w:rsid w:val="005112D0"/>
    <w:rsid w:val="00533D86"/>
    <w:rsid w:val="00555681"/>
    <w:rsid w:val="00577E06"/>
    <w:rsid w:val="005A3BF7"/>
    <w:rsid w:val="005F2035"/>
    <w:rsid w:val="005F7990"/>
    <w:rsid w:val="00613D2A"/>
    <w:rsid w:val="00622682"/>
    <w:rsid w:val="0063739C"/>
    <w:rsid w:val="00691944"/>
    <w:rsid w:val="006A09CF"/>
    <w:rsid w:val="006B248A"/>
    <w:rsid w:val="00703BBA"/>
    <w:rsid w:val="007466B2"/>
    <w:rsid w:val="00770F25"/>
    <w:rsid w:val="007B0A85"/>
    <w:rsid w:val="007B2E52"/>
    <w:rsid w:val="007C6A52"/>
    <w:rsid w:val="007F2564"/>
    <w:rsid w:val="008119CC"/>
    <w:rsid w:val="0082043E"/>
    <w:rsid w:val="00887843"/>
    <w:rsid w:val="00897331"/>
    <w:rsid w:val="008E203A"/>
    <w:rsid w:val="0091229C"/>
    <w:rsid w:val="00940E73"/>
    <w:rsid w:val="00950D39"/>
    <w:rsid w:val="0095113B"/>
    <w:rsid w:val="0098597D"/>
    <w:rsid w:val="00991FA9"/>
    <w:rsid w:val="009E17DE"/>
    <w:rsid w:val="009F619A"/>
    <w:rsid w:val="009F6DDE"/>
    <w:rsid w:val="00A254B7"/>
    <w:rsid w:val="00A370A8"/>
    <w:rsid w:val="00A5442C"/>
    <w:rsid w:val="00A73847"/>
    <w:rsid w:val="00A90467"/>
    <w:rsid w:val="00AB1B67"/>
    <w:rsid w:val="00B208D4"/>
    <w:rsid w:val="00B27589"/>
    <w:rsid w:val="00BD4753"/>
    <w:rsid w:val="00BD5CB1"/>
    <w:rsid w:val="00BE62EE"/>
    <w:rsid w:val="00C003BA"/>
    <w:rsid w:val="00C46878"/>
    <w:rsid w:val="00C82682"/>
    <w:rsid w:val="00C847C4"/>
    <w:rsid w:val="00CB4A51"/>
    <w:rsid w:val="00CD06EB"/>
    <w:rsid w:val="00CD4532"/>
    <w:rsid w:val="00CD47B0"/>
    <w:rsid w:val="00CE6104"/>
    <w:rsid w:val="00CE7918"/>
    <w:rsid w:val="00CF1B89"/>
    <w:rsid w:val="00D05D0B"/>
    <w:rsid w:val="00D16163"/>
    <w:rsid w:val="00D50B65"/>
    <w:rsid w:val="00D97D5F"/>
    <w:rsid w:val="00DB3FAD"/>
    <w:rsid w:val="00DE3536"/>
    <w:rsid w:val="00E47D6D"/>
    <w:rsid w:val="00E61C09"/>
    <w:rsid w:val="00E66C3D"/>
    <w:rsid w:val="00EB263C"/>
    <w:rsid w:val="00EB3B58"/>
    <w:rsid w:val="00EC7359"/>
    <w:rsid w:val="00EE3054"/>
    <w:rsid w:val="00F00606"/>
    <w:rsid w:val="00F0125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F2F0EC3"/>
  <w15:chartTrackingRefBased/>
  <w15:docId w15:val="{971A754D-A408-3E4F-93CB-4EBCC7F87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1C66AD"/>
    <w:pPr>
      <w:ind w:right="720"/>
    </w:pPr>
    <w:rPr>
      <w:lang w:val="en-AU"/>
    </w:r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character" w:styleId="UnresolvedMention">
    <w:name w:val="Unresolved Mention"/>
    <w:basedOn w:val="DefaultParagraphFont"/>
    <w:uiPriority w:val="99"/>
    <w:semiHidden/>
    <w:rsid w:val="009511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3096">
      <w:bodyDiv w:val="1"/>
      <w:marLeft w:val="0"/>
      <w:marRight w:val="0"/>
      <w:marTop w:val="0"/>
      <w:marBottom w:val="0"/>
      <w:divBdr>
        <w:top w:val="none" w:sz="0" w:space="0" w:color="auto"/>
        <w:left w:val="none" w:sz="0" w:space="0" w:color="auto"/>
        <w:bottom w:val="none" w:sz="0" w:space="0" w:color="auto"/>
        <w:right w:val="none" w:sz="0" w:space="0" w:color="auto"/>
      </w:divBdr>
    </w:div>
    <w:div w:id="147863578">
      <w:bodyDiv w:val="1"/>
      <w:marLeft w:val="0"/>
      <w:marRight w:val="0"/>
      <w:marTop w:val="0"/>
      <w:marBottom w:val="0"/>
      <w:divBdr>
        <w:top w:val="none" w:sz="0" w:space="0" w:color="auto"/>
        <w:left w:val="none" w:sz="0" w:space="0" w:color="auto"/>
        <w:bottom w:val="none" w:sz="0" w:space="0" w:color="auto"/>
        <w:right w:val="none" w:sz="0" w:space="0" w:color="auto"/>
      </w:divBdr>
      <w:divsChild>
        <w:div w:id="2010407116">
          <w:marLeft w:val="0"/>
          <w:marRight w:val="0"/>
          <w:marTop w:val="0"/>
          <w:marBottom w:val="0"/>
          <w:divBdr>
            <w:top w:val="none" w:sz="0" w:space="0" w:color="auto"/>
            <w:left w:val="none" w:sz="0" w:space="0" w:color="auto"/>
            <w:bottom w:val="none" w:sz="0" w:space="0" w:color="auto"/>
            <w:right w:val="none" w:sz="0" w:space="0" w:color="auto"/>
          </w:divBdr>
          <w:divsChild>
            <w:div w:id="247005227">
              <w:marLeft w:val="0"/>
              <w:marRight w:val="0"/>
              <w:marTop w:val="0"/>
              <w:marBottom w:val="0"/>
              <w:divBdr>
                <w:top w:val="none" w:sz="0" w:space="0" w:color="auto"/>
                <w:left w:val="none" w:sz="0" w:space="0" w:color="auto"/>
                <w:bottom w:val="none" w:sz="0" w:space="0" w:color="auto"/>
                <w:right w:val="none" w:sz="0" w:space="0" w:color="auto"/>
              </w:divBdr>
              <w:divsChild>
                <w:div w:id="74056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9041">
      <w:bodyDiv w:val="1"/>
      <w:marLeft w:val="0"/>
      <w:marRight w:val="0"/>
      <w:marTop w:val="0"/>
      <w:marBottom w:val="0"/>
      <w:divBdr>
        <w:top w:val="none" w:sz="0" w:space="0" w:color="auto"/>
        <w:left w:val="none" w:sz="0" w:space="0" w:color="auto"/>
        <w:bottom w:val="none" w:sz="0" w:space="0" w:color="auto"/>
        <w:right w:val="none" w:sz="0" w:space="0" w:color="auto"/>
      </w:divBdr>
      <w:divsChild>
        <w:div w:id="1246190008">
          <w:marLeft w:val="0"/>
          <w:marRight w:val="0"/>
          <w:marTop w:val="0"/>
          <w:marBottom w:val="0"/>
          <w:divBdr>
            <w:top w:val="none" w:sz="0" w:space="0" w:color="auto"/>
            <w:left w:val="none" w:sz="0" w:space="0" w:color="auto"/>
            <w:bottom w:val="none" w:sz="0" w:space="0" w:color="auto"/>
            <w:right w:val="none" w:sz="0" w:space="0" w:color="auto"/>
          </w:divBdr>
          <w:divsChild>
            <w:div w:id="198006615">
              <w:marLeft w:val="0"/>
              <w:marRight w:val="0"/>
              <w:marTop w:val="0"/>
              <w:marBottom w:val="0"/>
              <w:divBdr>
                <w:top w:val="none" w:sz="0" w:space="0" w:color="auto"/>
                <w:left w:val="none" w:sz="0" w:space="0" w:color="auto"/>
                <w:bottom w:val="none" w:sz="0" w:space="0" w:color="auto"/>
                <w:right w:val="none" w:sz="0" w:space="0" w:color="auto"/>
              </w:divBdr>
              <w:divsChild>
                <w:div w:id="124849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5016">
      <w:bodyDiv w:val="1"/>
      <w:marLeft w:val="0"/>
      <w:marRight w:val="0"/>
      <w:marTop w:val="0"/>
      <w:marBottom w:val="0"/>
      <w:divBdr>
        <w:top w:val="none" w:sz="0" w:space="0" w:color="auto"/>
        <w:left w:val="none" w:sz="0" w:space="0" w:color="auto"/>
        <w:bottom w:val="none" w:sz="0" w:space="0" w:color="auto"/>
        <w:right w:val="none" w:sz="0" w:space="0" w:color="auto"/>
      </w:divBdr>
      <w:divsChild>
        <w:div w:id="249395145">
          <w:marLeft w:val="0"/>
          <w:marRight w:val="0"/>
          <w:marTop w:val="0"/>
          <w:marBottom w:val="0"/>
          <w:divBdr>
            <w:top w:val="none" w:sz="0" w:space="0" w:color="auto"/>
            <w:left w:val="none" w:sz="0" w:space="0" w:color="auto"/>
            <w:bottom w:val="none" w:sz="0" w:space="0" w:color="auto"/>
            <w:right w:val="none" w:sz="0" w:space="0" w:color="auto"/>
          </w:divBdr>
          <w:divsChild>
            <w:div w:id="264385210">
              <w:marLeft w:val="0"/>
              <w:marRight w:val="0"/>
              <w:marTop w:val="0"/>
              <w:marBottom w:val="0"/>
              <w:divBdr>
                <w:top w:val="none" w:sz="0" w:space="0" w:color="auto"/>
                <w:left w:val="none" w:sz="0" w:space="0" w:color="auto"/>
                <w:bottom w:val="none" w:sz="0" w:space="0" w:color="auto"/>
                <w:right w:val="none" w:sz="0" w:space="0" w:color="auto"/>
              </w:divBdr>
              <w:divsChild>
                <w:div w:id="9273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74878">
      <w:bodyDiv w:val="1"/>
      <w:marLeft w:val="0"/>
      <w:marRight w:val="0"/>
      <w:marTop w:val="0"/>
      <w:marBottom w:val="0"/>
      <w:divBdr>
        <w:top w:val="none" w:sz="0" w:space="0" w:color="auto"/>
        <w:left w:val="none" w:sz="0" w:space="0" w:color="auto"/>
        <w:bottom w:val="none" w:sz="0" w:space="0" w:color="auto"/>
        <w:right w:val="none" w:sz="0" w:space="0" w:color="auto"/>
      </w:divBdr>
      <w:divsChild>
        <w:div w:id="1726830796">
          <w:marLeft w:val="0"/>
          <w:marRight w:val="0"/>
          <w:marTop w:val="0"/>
          <w:marBottom w:val="0"/>
          <w:divBdr>
            <w:top w:val="none" w:sz="0" w:space="0" w:color="auto"/>
            <w:left w:val="none" w:sz="0" w:space="0" w:color="auto"/>
            <w:bottom w:val="none" w:sz="0" w:space="0" w:color="auto"/>
            <w:right w:val="none" w:sz="0" w:space="0" w:color="auto"/>
          </w:divBdr>
          <w:divsChild>
            <w:div w:id="399796291">
              <w:marLeft w:val="0"/>
              <w:marRight w:val="0"/>
              <w:marTop w:val="0"/>
              <w:marBottom w:val="0"/>
              <w:divBdr>
                <w:top w:val="none" w:sz="0" w:space="0" w:color="auto"/>
                <w:left w:val="none" w:sz="0" w:space="0" w:color="auto"/>
                <w:bottom w:val="none" w:sz="0" w:space="0" w:color="auto"/>
                <w:right w:val="none" w:sz="0" w:space="0" w:color="auto"/>
              </w:divBdr>
              <w:divsChild>
                <w:div w:id="612983615">
                  <w:marLeft w:val="0"/>
                  <w:marRight w:val="0"/>
                  <w:marTop w:val="0"/>
                  <w:marBottom w:val="0"/>
                  <w:divBdr>
                    <w:top w:val="none" w:sz="0" w:space="0" w:color="auto"/>
                    <w:left w:val="none" w:sz="0" w:space="0" w:color="auto"/>
                    <w:bottom w:val="none" w:sz="0" w:space="0" w:color="auto"/>
                    <w:right w:val="none" w:sz="0" w:space="0" w:color="auto"/>
                  </w:divBdr>
                  <w:divsChild>
                    <w:div w:id="2069454491">
                      <w:marLeft w:val="0"/>
                      <w:marRight w:val="0"/>
                      <w:marTop w:val="0"/>
                      <w:marBottom w:val="0"/>
                      <w:divBdr>
                        <w:top w:val="none" w:sz="0" w:space="0" w:color="auto"/>
                        <w:left w:val="none" w:sz="0" w:space="0" w:color="auto"/>
                        <w:bottom w:val="none" w:sz="0" w:space="0" w:color="auto"/>
                        <w:right w:val="none" w:sz="0" w:space="0" w:color="auto"/>
                      </w:divBdr>
                    </w:div>
                    <w:div w:id="147229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188843">
      <w:bodyDiv w:val="1"/>
      <w:marLeft w:val="0"/>
      <w:marRight w:val="0"/>
      <w:marTop w:val="0"/>
      <w:marBottom w:val="0"/>
      <w:divBdr>
        <w:top w:val="none" w:sz="0" w:space="0" w:color="auto"/>
        <w:left w:val="none" w:sz="0" w:space="0" w:color="auto"/>
        <w:bottom w:val="none" w:sz="0" w:space="0" w:color="auto"/>
        <w:right w:val="none" w:sz="0" w:space="0" w:color="auto"/>
      </w:divBdr>
      <w:divsChild>
        <w:div w:id="353195479">
          <w:marLeft w:val="0"/>
          <w:marRight w:val="0"/>
          <w:marTop w:val="0"/>
          <w:marBottom w:val="0"/>
          <w:divBdr>
            <w:top w:val="none" w:sz="0" w:space="0" w:color="auto"/>
            <w:left w:val="none" w:sz="0" w:space="0" w:color="auto"/>
            <w:bottom w:val="none" w:sz="0" w:space="0" w:color="auto"/>
            <w:right w:val="none" w:sz="0" w:space="0" w:color="auto"/>
          </w:divBdr>
          <w:divsChild>
            <w:div w:id="907808943">
              <w:marLeft w:val="0"/>
              <w:marRight w:val="0"/>
              <w:marTop w:val="0"/>
              <w:marBottom w:val="0"/>
              <w:divBdr>
                <w:top w:val="none" w:sz="0" w:space="0" w:color="auto"/>
                <w:left w:val="none" w:sz="0" w:space="0" w:color="auto"/>
                <w:bottom w:val="none" w:sz="0" w:space="0" w:color="auto"/>
                <w:right w:val="none" w:sz="0" w:space="0" w:color="auto"/>
              </w:divBdr>
              <w:divsChild>
                <w:div w:id="17664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9585">
      <w:bodyDiv w:val="1"/>
      <w:marLeft w:val="0"/>
      <w:marRight w:val="0"/>
      <w:marTop w:val="0"/>
      <w:marBottom w:val="0"/>
      <w:divBdr>
        <w:top w:val="none" w:sz="0" w:space="0" w:color="auto"/>
        <w:left w:val="none" w:sz="0" w:space="0" w:color="auto"/>
        <w:bottom w:val="none" w:sz="0" w:space="0" w:color="auto"/>
        <w:right w:val="none" w:sz="0" w:space="0" w:color="auto"/>
      </w:divBdr>
    </w:div>
    <w:div w:id="1651594895">
      <w:bodyDiv w:val="1"/>
      <w:marLeft w:val="0"/>
      <w:marRight w:val="0"/>
      <w:marTop w:val="0"/>
      <w:marBottom w:val="0"/>
      <w:divBdr>
        <w:top w:val="none" w:sz="0" w:space="0" w:color="auto"/>
        <w:left w:val="none" w:sz="0" w:space="0" w:color="auto"/>
        <w:bottom w:val="none" w:sz="0" w:space="0" w:color="auto"/>
        <w:right w:val="none" w:sz="0" w:space="0" w:color="auto"/>
      </w:divBdr>
    </w:div>
    <w:div w:id="1968661981">
      <w:bodyDiv w:val="1"/>
      <w:marLeft w:val="0"/>
      <w:marRight w:val="0"/>
      <w:marTop w:val="0"/>
      <w:marBottom w:val="0"/>
      <w:divBdr>
        <w:top w:val="none" w:sz="0" w:space="0" w:color="auto"/>
        <w:left w:val="none" w:sz="0" w:space="0" w:color="auto"/>
        <w:bottom w:val="none" w:sz="0" w:space="0" w:color="auto"/>
        <w:right w:val="none" w:sz="0" w:space="0" w:color="auto"/>
      </w:divBdr>
    </w:div>
    <w:div w:id="203136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bluepencil.com.au/single-post/2016/10/31/Business-of-IT" TargetMode="Externa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inkedin.com/in/jkmaeda"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ques/Library/Containers/com.microsoft.Word/Data/Library/Application%20Support/Microsoft/Office/16.0/DTS/Search/%7bF0C5573C-065F-7444-9925-802BF43FD9E6%7dtf1641220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ECDF87FEF147D4DA250116682E3A54E"/>
        <w:category>
          <w:name w:val="General"/>
          <w:gallery w:val="placeholder"/>
        </w:category>
        <w:types>
          <w:type w:val="bbPlcHdr"/>
        </w:types>
        <w:behaviors>
          <w:behavior w:val="content"/>
        </w:behaviors>
        <w:guid w:val="{60D39F69-EC2E-F14C-847B-347C14B7D22B}"/>
      </w:docPartPr>
      <w:docPartBody>
        <w:p w:rsidR="002F7AE6" w:rsidRDefault="002F7AE6">
          <w:pPr>
            <w:pStyle w:val="6ECDF87FEF147D4DA250116682E3A54E"/>
          </w:pPr>
          <w:r w:rsidRPr="001C66AD">
            <w:t>[</w:t>
          </w:r>
          <w:r w:rsidRPr="001C66AD">
            <w:rPr>
              <w:rStyle w:val="PlaceholderText"/>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AE6"/>
    <w:rsid w:val="002F7A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4CAF60536A9B2C459C1F314403DCA50B">
    <w:name w:val="4CAF60536A9B2C459C1F314403DCA50B"/>
  </w:style>
  <w:style w:type="paragraph" w:customStyle="1" w:styleId="FB0ADF1D6E5C444C99904DE768BBD567">
    <w:name w:val="FB0ADF1D6E5C444C99904DE768BBD567"/>
  </w:style>
  <w:style w:type="paragraph" w:customStyle="1" w:styleId="085F37B7C215C94F960D1F86B4D7E3F5">
    <w:name w:val="085F37B7C215C94F960D1F86B4D7E3F5"/>
  </w:style>
  <w:style w:type="paragraph" w:customStyle="1" w:styleId="35755147262604488379A549253AFBAA">
    <w:name w:val="35755147262604488379A549253AFBAA"/>
  </w:style>
  <w:style w:type="paragraph" w:customStyle="1" w:styleId="6ECDF87FEF147D4DA250116682E3A54E">
    <w:name w:val="6ECDF87FEF147D4DA250116682E3A54E"/>
  </w:style>
  <w:style w:type="paragraph" w:customStyle="1" w:styleId="7FCAB00648850C4CA88469C7141E97D7">
    <w:name w:val="7FCAB00648850C4CA88469C7141E97D7"/>
  </w:style>
  <w:style w:type="paragraph" w:customStyle="1" w:styleId="52A210731CE4F547800D20ADD8E512A5">
    <w:name w:val="52A210731CE4F547800D20ADD8E512A5"/>
  </w:style>
  <w:style w:type="paragraph" w:customStyle="1" w:styleId="37B7FCB438920F4C97C1C9CEEDA28624">
    <w:name w:val="37B7FCB438920F4C97C1C9CEEDA28624"/>
  </w:style>
  <w:style w:type="paragraph" w:customStyle="1" w:styleId="EEB9FC2BA5A2A24B8A245BB224D30675">
    <w:name w:val="EEB9FC2BA5A2A24B8A245BB224D30675"/>
  </w:style>
  <w:style w:type="paragraph" w:customStyle="1" w:styleId="2BD70B92E5EBDF4AAFFB8E34A1D9B701">
    <w:name w:val="2BD70B92E5EBDF4AAFFB8E34A1D9B701"/>
  </w:style>
  <w:style w:type="paragraph" w:customStyle="1" w:styleId="2C0688C6D4204049A92CB31997CA86F3">
    <w:name w:val="2C0688C6D4204049A92CB31997CA86F3"/>
  </w:style>
  <w:style w:type="paragraph" w:customStyle="1" w:styleId="BA86FD6F788B3843A7B38FB31FADAD0C">
    <w:name w:val="BA86FD6F788B3843A7B38FB31FADAD0C"/>
  </w:style>
  <w:style w:type="paragraph" w:customStyle="1" w:styleId="19C321F3736DB741A1F544DA35C11AC6">
    <w:name w:val="19C321F3736DB741A1F544DA35C11A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7" ma:contentTypeDescription="Create a new document." ma:contentTypeScope="" ma:versionID="71aff31462b4074963b8c698d1c1c68f">
  <xsd:schema xmlns:xsd="http://www.w3.org/2001/XMLSchema" xmlns:xs="http://www.w3.org/2001/XMLSchema" xmlns:p="http://schemas.microsoft.com/office/2006/metadata/properties" xmlns:ns2="6dc4bcd6-49db-4c07-9060-8acfc67cef9f" xmlns:ns3="fb0879af-3eba-417a-a55a-ffe6dcd6ca77" targetNamespace="http://schemas.microsoft.com/office/2006/metadata/properties" ma:root="true" ma:fieldsID="e3831fb232ece3fdb834cba9867a0e69" ns2:_="" ns3:_="">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957F18-FD2E-4ACA-9166-0942CD73010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45A703-DA88-4F57-A531-977D6A2480F0}">
  <ds:schemaRefs>
    <ds:schemaRef ds:uri="http://schemas.microsoft.com/sharepoint/v3/contenttype/forms"/>
  </ds:schemaRefs>
</ds:datastoreItem>
</file>

<file path=customXml/itemProps3.xml><?xml version="1.0" encoding="utf-8"?>
<ds:datastoreItem xmlns:ds="http://schemas.openxmlformats.org/officeDocument/2006/customXml" ds:itemID="{39D7AA33-589B-478D-8C38-02B01DC2D2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41</TotalTime>
  <Pages>3</Pages>
  <Words>648</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Jacques Maeda</dc:creator>
  <cp:keywords/>
  <dc:description/>
  <cp:lastModifiedBy>Jacques Maeda</cp:lastModifiedBy>
  <cp:revision>13</cp:revision>
  <cp:lastPrinted>2018-05-17T12:25:00Z</cp:lastPrinted>
  <dcterms:created xsi:type="dcterms:W3CDTF">2018-10-31T02:35:00Z</dcterms:created>
  <dcterms:modified xsi:type="dcterms:W3CDTF">2018-10-31T06:57:00Z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